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58072024"/>
        <w:docPartObj>
          <w:docPartGallery w:val="Cover Pages"/>
          <w:docPartUnique/>
        </w:docPartObj>
      </w:sdtPr>
      <w:sdtEndPr/>
      <w:sdtContent>
        <w:p w14:paraId="50C709F4" w14:textId="77777777" w:rsidR="00FB3CFE" w:rsidRDefault="00FB3CFE">
          <w:pPr>
            <w:spacing w:before="0" w:after="160" w:line="259" w:lineRule="auto"/>
            <w:jc w:val="left"/>
          </w:pPr>
          <w:r w:rsidRPr="007B0F7B">
            <w:rPr>
              <w:b/>
              <w:bCs/>
              <w:noProof/>
              <w:color w:val="404040" w:themeColor="text1" w:themeTint="BF"/>
              <w:sz w:val="52"/>
              <w:szCs w:val="52"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7EB590C3" wp14:editId="167F90B0">
                    <wp:simplePos x="0" y="0"/>
                    <wp:positionH relativeFrom="column">
                      <wp:posOffset>-228600</wp:posOffset>
                    </wp:positionH>
                    <wp:positionV relativeFrom="paragraph">
                      <wp:posOffset>74930</wp:posOffset>
                    </wp:positionV>
                    <wp:extent cx="6456045" cy="9420225"/>
                    <wp:effectExtent l="0" t="0" r="1905" b="9525"/>
                    <wp:wrapSquare wrapText="bothSides"/>
                    <wp:docPr id="1220815722" name="Cuadro de texto 12208157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56045" cy="94202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698F67" w14:textId="77777777" w:rsidR="00FB3CFE" w:rsidRDefault="00FB3CFE" w:rsidP="00FC5F8B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2"/>
                                    <w:szCs w:val="52"/>
                                  </w:rPr>
                                </w:pPr>
                                <w:r w:rsidRPr="0079240E">
                                  <w:rPr>
                                    <w:b/>
                                    <w:bCs/>
                                    <w:noProof/>
                                    <w:color w:val="404040" w:themeColor="text1" w:themeTint="BF"/>
                                    <w:sz w:val="52"/>
                                    <w:szCs w:val="52"/>
                                  </w:rPr>
                                  <w:drawing>
                                    <wp:inline distT="0" distB="0" distL="0" distR="0" wp14:anchorId="07D4FB5A" wp14:editId="10BB6192">
                                      <wp:extent cx="6162675" cy="2209800"/>
                                      <wp:effectExtent l="0" t="0" r="9525" b="0"/>
                                      <wp:docPr id="919388331" name="Imagen 91938833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162675" cy="2209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0AF1A64" w14:textId="77777777" w:rsidR="00FB3CFE" w:rsidRDefault="00FB3CFE" w:rsidP="00FC5F8B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2"/>
                                    <w:szCs w:val="52"/>
                                  </w:rPr>
                                </w:pPr>
                              </w:p>
                              <w:p w14:paraId="48943C1A" w14:textId="77777777" w:rsidR="00FB3CFE" w:rsidRDefault="00FB3CFE" w:rsidP="00FC5F8B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2"/>
                                    <w:szCs w:val="52"/>
                                  </w:rPr>
                                </w:pPr>
                              </w:p>
                              <w:p w14:paraId="79D2A01C" w14:textId="30632830" w:rsidR="00FB3CFE" w:rsidRDefault="00CC4CF0" w:rsidP="00FC5F8B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2"/>
                                    <w:szCs w:val="52"/>
                                  </w:rPr>
                                  <w:t>EJERCICIO ANGULAR – OPENLAYERS - OGC</w:t>
                                </w:r>
                              </w:p>
                              <w:p w14:paraId="20555D3E" w14:textId="557B560E" w:rsidR="00FB3CFE" w:rsidRPr="001474A3" w:rsidRDefault="00CC4CF0" w:rsidP="00FC5F8B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6168F4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Style w:val="normaltextrun"/>
                                    <w:b/>
                                    <w:bCs/>
                                    <w:caps/>
                                    <w:color w:val="6168F4"/>
                                    <w:sz w:val="36"/>
                                    <w:szCs w:val="36"/>
                                    <w:bdr w:val="none" w:sz="0" w:space="0" w:color="auto" w:frame="1"/>
                                  </w:rPr>
                                  <w:t>oNBOARDING</w:t>
                                </w:r>
                              </w:p>
                              <w:p w14:paraId="05E6CBCC" w14:textId="77777777" w:rsidR="00FB3CFE" w:rsidRDefault="00FB3CFE" w:rsidP="00FC5F8B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2251466" w14:textId="77777777" w:rsidR="00FB3CFE" w:rsidRPr="00046FD3" w:rsidRDefault="00FB3CFE" w:rsidP="00FC5F8B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r w:rsidRPr="00046FD3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Descripción</w:t>
                                </w:r>
                              </w:p>
                              <w:p w14:paraId="638C44E0" w14:textId="17536CD3" w:rsidR="00FB3CFE" w:rsidRDefault="00FB3CFE" w:rsidP="00FC5F8B">
                                <w:pPr>
                                  <w:jc w:val="right"/>
                                  <w:rPr>
                                    <w:rStyle w:val="normaltextrun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Style w:val="normaltextrun"/>
                                    <w:sz w:val="22"/>
                                    <w:szCs w:val="22"/>
                                    <w:bdr w:val="none" w:sz="0" w:space="0" w:color="auto" w:frame="1"/>
                                  </w:rPr>
                                  <w:t>​</w:t>
                                </w:r>
                                <w:r w:rsidR="00CC4CF0">
                                  <w:rPr>
                                    <w:rStyle w:val="normaltextrun"/>
                                    <w:sz w:val="22"/>
                                    <w:szCs w:val="22"/>
                                    <w:bdr w:val="none" w:sz="0" w:space="0" w:color="auto" w:frame="1"/>
                                  </w:rPr>
                                  <w:t>Ejercicio para familiarización con servicios OGC</w:t>
                                </w:r>
                              </w:p>
                              <w:p w14:paraId="173B2B95" w14:textId="77777777" w:rsidR="00FB3CFE" w:rsidRDefault="00FB3CFE" w:rsidP="00FC5F8B">
                                <w:pPr>
                                  <w:jc w:val="right"/>
                                  <w:rPr>
                                    <w:rStyle w:val="normaltextrun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5403B451" w14:textId="77777777" w:rsidR="00FB3CFE" w:rsidRDefault="00FB3CFE" w:rsidP="00FC5F8B">
                                <w:pPr>
                                  <w:jc w:val="right"/>
                                  <w:rPr>
                                    <w:rStyle w:val="normaltextrun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2D296251" w14:textId="77777777" w:rsidR="00FB3CFE" w:rsidRDefault="00FB3CFE" w:rsidP="00FC5F8B">
                                <w:pPr>
                                  <w:spacing w:before="0" w:after="160" w:line="259" w:lineRule="auto"/>
                                  <w:jc w:val="right"/>
                                  <w:rPr>
                                    <w:rStyle w:val="normaltextrun"/>
                                    <w:b/>
                                    <w:bCs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27AD7D91" w14:textId="39C14566" w:rsidR="00FB3CFE" w:rsidRDefault="00FB3CFE" w:rsidP="00FC5F8B">
                                <w:pPr>
                                  <w:spacing w:before="0" w:after="160" w:line="259" w:lineRule="auto"/>
                                  <w:jc w:val="right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</w:pPr>
                                <w:r w:rsidRPr="53D2B126">
                                  <w:rPr>
                                    <w:rStyle w:val="normaltextrun"/>
                                    <w:b/>
                                    <w:bCs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  <w:t xml:space="preserve">Fecha: </w:t>
                                </w:r>
                                <w:r w:rsidR="00CC4CF0">
                                  <w:rPr>
                                    <w:rStyle w:val="normaltextrun"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  <w:t>04</w:t>
                                </w:r>
                                <w:r w:rsidRPr="53D2B126">
                                  <w:rPr>
                                    <w:rStyle w:val="normaltextrun"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  <w:t>/</w:t>
                                </w:r>
                                <w:r w:rsidR="00CC4CF0">
                                  <w:rPr>
                                    <w:rStyle w:val="normaltextrun"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  <w:t>04</w:t>
                                </w:r>
                                <w:r w:rsidRPr="53D2B126">
                                  <w:rPr>
                                    <w:rStyle w:val="normaltextrun"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  <w:t>/</w:t>
                                </w:r>
                                <w:r w:rsidR="00CC4CF0">
                                  <w:rPr>
                                    <w:rStyle w:val="normaltextrun"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  <w:t>2024</w:t>
                                </w:r>
                              </w:p>
                              <w:p w14:paraId="45B6E9BC" w14:textId="08D7A9DC" w:rsidR="00FB3CFE" w:rsidRDefault="00FB3CFE" w:rsidP="00FC5F8B">
                                <w:pPr>
                                  <w:spacing w:before="0" w:after="160" w:line="259" w:lineRule="auto"/>
                                  <w:jc w:val="right"/>
                                  <w:rPr>
                                    <w:rStyle w:val="normaltextrun"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</w:pPr>
                                <w:r w:rsidRPr="53D2B126">
                                  <w:rPr>
                                    <w:rStyle w:val="normaltextrun"/>
                                    <w:b/>
                                    <w:bCs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  <w:t>Versión</w:t>
                                </w:r>
                                <w:r w:rsidRPr="53D2B126">
                                  <w:rPr>
                                    <w:rStyle w:val="normaltextrun"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  <w:t xml:space="preserve">: </w:t>
                                </w:r>
                                <w:r w:rsidR="00CC4CF0">
                                  <w:rPr>
                                    <w:rStyle w:val="normaltextrun"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  <w:t>v1.0</w:t>
                                </w:r>
                              </w:p>
                              <w:p w14:paraId="1531A4C5" w14:textId="77777777" w:rsidR="00FB3CFE" w:rsidRDefault="00FB3CFE" w:rsidP="00FC5F8B">
                                <w:pPr>
                                  <w:spacing w:before="0" w:after="160" w:line="259" w:lineRule="auto"/>
                                  <w:jc w:val="right"/>
                                  <w:rPr>
                                    <w:rStyle w:val="normaltextrun"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2C8ADA62" w14:textId="77777777" w:rsidR="00FB3CFE" w:rsidRDefault="00FB3CFE" w:rsidP="00FC5F8B">
                                <w:pPr>
                                  <w:spacing w:before="0" w:after="160" w:line="259" w:lineRule="auto"/>
                                  <w:jc w:val="right"/>
                                  <w:rPr>
                                    <w:rStyle w:val="normaltextrun"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65E899A5" w14:textId="77777777" w:rsidR="00FB3CFE" w:rsidRDefault="00FB3CFE" w:rsidP="00FC5F8B">
                                <w:pPr>
                                  <w:jc w:val="right"/>
                                  <w:rPr>
                                    <w:rStyle w:val="normaltextrun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275B4A0D" w14:textId="77777777" w:rsidR="00FB3CFE" w:rsidRDefault="00FB3CFE" w:rsidP="00FC5F8B">
                                <w:pPr>
                                  <w:jc w:val="right"/>
                                  <w:rPr>
                                    <w:rStyle w:val="normaltextrun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743498E8" w14:textId="77777777" w:rsidR="00FB3CFE" w:rsidRDefault="00FB3CFE" w:rsidP="00FC5F8B">
                                <w:pPr>
                                  <w:jc w:val="right"/>
                                  <w:rPr>
                                    <w:rStyle w:val="normaltextrun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noProof/>
                                    <w14:ligatures w14:val="none"/>
                                  </w:rPr>
                                  <w:drawing>
                                    <wp:inline distT="0" distB="0" distL="0" distR="0" wp14:anchorId="7F9AE884" wp14:editId="74D6FEEB">
                                      <wp:extent cx="6167120" cy="2212340"/>
                                      <wp:effectExtent l="0" t="0" r="5080" b="0"/>
                                      <wp:docPr id="1197674988" name="Imagen 1197674988" descr="Imagen que contiene luz&#10;&#10;Descripción generada automáticamente">
                                        <a:extLst xmlns:a="http://schemas.openxmlformats.org/drawingml/2006/main">
                                          <a:ext uri="{FF2B5EF4-FFF2-40B4-BE49-F238E27FC236}">
                                            <a16:creationId xmlns:a16="http://schemas.microsoft.com/office/drawing/2014/main" id="{33786786-27ED-3645-BF2F-EBAB8190E91E}"/>
                                          </a:ext>
                                        </a:extLst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41403240" name="Imagen 1" descr="Imagen que contiene luz&#10;&#10;Descripción generada automáticamente">
                                                <a:extLst>
                                                  <a:ext uri="{FF2B5EF4-FFF2-40B4-BE49-F238E27FC236}">
                                                    <a16:creationId xmlns:a16="http://schemas.microsoft.com/office/drawing/2014/main" id="{33786786-27ED-3645-BF2F-EBAB8190E91E}"/>
                                                  </a:ext>
                                                </a:extLst>
                                              </pic:cNvPr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 rotWithShape="1">
                                              <a:blip r:embed="rId12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b="18473"/>
                                              <a:stretch/>
                                            </pic:blipFill>
                                            <pic:spPr>
                                              <a:xfrm rot="10800000">
                                                <a:off x="0" y="0"/>
                                                <a:ext cx="6167120" cy="22123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0DAE15D" w14:textId="77777777" w:rsidR="00FB3CFE" w:rsidRPr="00046FD3" w:rsidRDefault="00FB3CFE" w:rsidP="00FC5F8B">
                                <w:pPr>
                                  <w:jc w:val="right"/>
                                  <w:rPr>
                                    <w:rStyle w:val="normaltextrun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0804619D" w14:textId="77777777" w:rsidR="00FB3CFE" w:rsidRDefault="00FB3CFE" w:rsidP="00FC5F8B">
                                <w:pPr>
                                  <w:jc w:val="right"/>
                                  <w:rPr>
                                    <w:rStyle w:val="normaltextrun"/>
                                    <w:b/>
                                    <w:bCs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2B2179AF" w14:textId="77777777" w:rsidR="00FB3CFE" w:rsidRDefault="00FB3CFE" w:rsidP="00FC5F8B">
                                <w:pPr>
                                  <w:spacing w:before="0" w:after="160" w:line="259" w:lineRule="auto"/>
                                  <w:jc w:val="right"/>
                                  <w:rPr>
                                    <w:rStyle w:val="normaltextrun"/>
                                    <w:color w:val="404040" w:themeColor="text1" w:themeTint="BF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E460A83" w14:textId="77777777" w:rsidR="00FB3CFE" w:rsidRDefault="00FB3CFE" w:rsidP="00FC5F8B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B590C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20815722" o:spid="_x0000_s1026" type="#_x0000_t202" style="position:absolute;margin-left:-18pt;margin-top:5.9pt;width:508.35pt;height:741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" stroked="f">
                    <v:textbox>
                      <w:txbxContent>
                        <w:p w14:paraId="14698F67" w14:textId="77777777" w:rsidR="00FB3CFE" w:rsidRDefault="00FB3CFE" w:rsidP="00FC5F8B">
                          <w:pPr>
                            <w:jc w:val="right"/>
                            <w:rPr>
                              <w:b/>
                              <w:bCs/>
                              <w:color w:val="404040" w:themeColor="text1" w:themeTint="BF"/>
                              <w:sz w:val="52"/>
                              <w:szCs w:val="52"/>
                            </w:rPr>
                          </w:pPr>
                          <w:r w:rsidRPr="0079240E">
                            <w:rPr>
                              <w:b/>
                              <w:bCs/>
                              <w:noProof/>
                              <w:color w:val="404040" w:themeColor="text1" w:themeTint="BF"/>
                              <w:sz w:val="52"/>
                              <w:szCs w:val="52"/>
                            </w:rPr>
                            <w:drawing>
                              <wp:inline distT="0" distB="0" distL="0" distR="0" wp14:anchorId="07D4FB5A" wp14:editId="10BB6192">
                                <wp:extent cx="6162675" cy="2209800"/>
                                <wp:effectExtent l="0" t="0" r="9525" b="0"/>
                                <wp:docPr id="919388331" name="Imagen 91938833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162675" cy="2209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0AF1A64" w14:textId="77777777" w:rsidR="00FB3CFE" w:rsidRDefault="00FB3CFE" w:rsidP="00FC5F8B">
                          <w:pPr>
                            <w:jc w:val="right"/>
                            <w:rPr>
                              <w:b/>
                              <w:bCs/>
                              <w:color w:val="404040" w:themeColor="text1" w:themeTint="BF"/>
                              <w:sz w:val="52"/>
                              <w:szCs w:val="52"/>
                            </w:rPr>
                          </w:pPr>
                        </w:p>
                        <w:p w14:paraId="48943C1A" w14:textId="77777777" w:rsidR="00FB3CFE" w:rsidRDefault="00FB3CFE" w:rsidP="00FC5F8B">
                          <w:pPr>
                            <w:jc w:val="right"/>
                            <w:rPr>
                              <w:b/>
                              <w:bCs/>
                              <w:color w:val="404040" w:themeColor="text1" w:themeTint="BF"/>
                              <w:sz w:val="52"/>
                              <w:szCs w:val="52"/>
                            </w:rPr>
                          </w:pPr>
                        </w:p>
                        <w:p w14:paraId="79D2A01C" w14:textId="30632830" w:rsidR="00FB3CFE" w:rsidRDefault="00CC4CF0" w:rsidP="00FC5F8B">
                          <w:pPr>
                            <w:jc w:val="right"/>
                            <w:rPr>
                              <w:b/>
                              <w:bCs/>
                              <w:color w:val="404040" w:themeColor="text1" w:themeTint="BF"/>
                              <w:sz w:val="52"/>
                              <w:szCs w:val="52"/>
                            </w:rPr>
                          </w:pPr>
                          <w:r>
                            <w:rPr>
                              <w:b/>
                              <w:bCs/>
                              <w:color w:val="404040" w:themeColor="text1" w:themeTint="BF"/>
                              <w:sz w:val="52"/>
                              <w:szCs w:val="52"/>
                            </w:rPr>
                            <w:t>EJERCICIO ANGULAR – OPENLAYERS - OGC</w:t>
                          </w:r>
                        </w:p>
                        <w:p w14:paraId="20555D3E" w14:textId="557B560E" w:rsidR="00FB3CFE" w:rsidRPr="001474A3" w:rsidRDefault="00CC4CF0" w:rsidP="00FC5F8B">
                          <w:pPr>
                            <w:jc w:val="right"/>
                            <w:rPr>
                              <w:b/>
                              <w:bCs/>
                              <w:color w:val="6168F4"/>
                              <w:sz w:val="52"/>
                              <w:szCs w:val="52"/>
                            </w:rPr>
                          </w:pPr>
                          <w:r>
                            <w:rPr>
                              <w:rStyle w:val="normaltextrun"/>
                              <w:b/>
                              <w:bCs/>
                              <w:caps/>
                              <w:color w:val="6168F4"/>
                              <w:sz w:val="36"/>
                              <w:szCs w:val="36"/>
                              <w:bdr w:val="none" w:sz="0" w:space="0" w:color="auto" w:frame="1"/>
                            </w:rPr>
                            <w:t>oNBOARDING</w:t>
                          </w:r>
                        </w:p>
                        <w:p w14:paraId="05E6CBCC" w14:textId="77777777" w:rsidR="00FB3CFE" w:rsidRDefault="00FB3CFE" w:rsidP="00FC5F8B">
                          <w:pPr>
                            <w:jc w:val="right"/>
                            <w:rPr>
                              <w:b/>
                              <w:b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  <w:p w14:paraId="02251466" w14:textId="77777777" w:rsidR="00FB3CFE" w:rsidRPr="00046FD3" w:rsidRDefault="00FB3CFE" w:rsidP="00FC5F8B">
                          <w:pPr>
                            <w:jc w:val="right"/>
                            <w:rPr>
                              <w:b/>
                              <w:b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 w:rsidRPr="00046FD3">
                            <w:rPr>
                              <w:b/>
                              <w:bCs/>
                              <w:color w:val="404040" w:themeColor="text1" w:themeTint="BF"/>
                              <w:sz w:val="28"/>
                              <w:szCs w:val="28"/>
                            </w:rPr>
                            <w:t>Descripción</w:t>
                          </w:r>
                        </w:p>
                        <w:p w14:paraId="638C44E0" w14:textId="17536CD3" w:rsidR="00FB3CFE" w:rsidRDefault="00FB3CFE" w:rsidP="00FC5F8B">
                          <w:pPr>
                            <w:jc w:val="right"/>
                            <w:rPr>
                              <w:rStyle w:val="normaltextrun"/>
                              <w:sz w:val="22"/>
                              <w:szCs w:val="22"/>
                            </w:rPr>
                          </w:pPr>
                          <w:r>
                            <w:rPr>
                              <w:rStyle w:val="normaltextrun"/>
                              <w:sz w:val="22"/>
                              <w:szCs w:val="22"/>
                              <w:bdr w:val="none" w:sz="0" w:space="0" w:color="auto" w:frame="1"/>
                            </w:rPr>
                            <w:t>​</w:t>
                          </w:r>
                          <w:r w:rsidR="00CC4CF0">
                            <w:rPr>
                              <w:rStyle w:val="normaltextrun"/>
                              <w:sz w:val="22"/>
                              <w:szCs w:val="22"/>
                              <w:bdr w:val="none" w:sz="0" w:space="0" w:color="auto" w:frame="1"/>
                            </w:rPr>
                            <w:t>Ejercicio para familiarización con servicios OGC</w:t>
                          </w:r>
                        </w:p>
                        <w:p w14:paraId="173B2B95" w14:textId="77777777" w:rsidR="00FB3CFE" w:rsidRDefault="00FB3CFE" w:rsidP="00FC5F8B">
                          <w:pPr>
                            <w:jc w:val="right"/>
                            <w:rPr>
                              <w:rStyle w:val="normaltextrun"/>
                              <w:sz w:val="22"/>
                              <w:szCs w:val="22"/>
                            </w:rPr>
                          </w:pPr>
                        </w:p>
                        <w:p w14:paraId="5403B451" w14:textId="77777777" w:rsidR="00FB3CFE" w:rsidRDefault="00FB3CFE" w:rsidP="00FC5F8B">
                          <w:pPr>
                            <w:jc w:val="right"/>
                            <w:rPr>
                              <w:rStyle w:val="normaltextrun"/>
                              <w:sz w:val="22"/>
                              <w:szCs w:val="22"/>
                            </w:rPr>
                          </w:pPr>
                        </w:p>
                        <w:p w14:paraId="2D296251" w14:textId="77777777" w:rsidR="00FB3CFE" w:rsidRDefault="00FB3CFE" w:rsidP="00FC5F8B">
                          <w:pPr>
                            <w:spacing w:before="0" w:after="160" w:line="259" w:lineRule="auto"/>
                            <w:jc w:val="right"/>
                            <w:rPr>
                              <w:rStyle w:val="normaltextrun"/>
                              <w:b/>
                              <w:bCs/>
                              <w:color w:val="404040" w:themeColor="text1" w:themeTint="BF"/>
                              <w:sz w:val="22"/>
                              <w:szCs w:val="22"/>
                            </w:rPr>
                          </w:pPr>
                        </w:p>
                        <w:p w14:paraId="27AD7D91" w14:textId="39C14566" w:rsidR="00FB3CFE" w:rsidRDefault="00FB3CFE" w:rsidP="00FC5F8B">
                          <w:pPr>
                            <w:spacing w:before="0" w:after="160" w:line="259" w:lineRule="auto"/>
                            <w:jc w:val="right"/>
                            <w:rPr>
                              <w:b/>
                              <w:bCs/>
                              <w:color w:val="404040" w:themeColor="text1" w:themeTint="BF"/>
                              <w:sz w:val="22"/>
                              <w:szCs w:val="22"/>
                            </w:rPr>
                          </w:pPr>
                          <w:r w:rsidRPr="53D2B126">
                            <w:rPr>
                              <w:rStyle w:val="normaltextrun"/>
                              <w:b/>
                              <w:bCs/>
                              <w:color w:val="404040" w:themeColor="text1" w:themeTint="BF"/>
                              <w:sz w:val="22"/>
                              <w:szCs w:val="22"/>
                            </w:rPr>
                            <w:t xml:space="preserve">Fecha: </w:t>
                          </w:r>
                          <w:r w:rsidR="00CC4CF0">
                            <w:rPr>
                              <w:rStyle w:val="normaltextrun"/>
                              <w:color w:val="404040" w:themeColor="text1" w:themeTint="BF"/>
                              <w:sz w:val="22"/>
                              <w:szCs w:val="22"/>
                            </w:rPr>
                            <w:t>04</w:t>
                          </w:r>
                          <w:r w:rsidRPr="53D2B126">
                            <w:rPr>
                              <w:rStyle w:val="normaltextrun"/>
                              <w:color w:val="404040" w:themeColor="text1" w:themeTint="BF"/>
                              <w:sz w:val="22"/>
                              <w:szCs w:val="22"/>
                            </w:rPr>
                            <w:t>/</w:t>
                          </w:r>
                          <w:r w:rsidR="00CC4CF0">
                            <w:rPr>
                              <w:rStyle w:val="normaltextrun"/>
                              <w:color w:val="404040" w:themeColor="text1" w:themeTint="BF"/>
                              <w:sz w:val="22"/>
                              <w:szCs w:val="22"/>
                            </w:rPr>
                            <w:t>04</w:t>
                          </w:r>
                          <w:r w:rsidRPr="53D2B126">
                            <w:rPr>
                              <w:rStyle w:val="normaltextrun"/>
                              <w:color w:val="404040" w:themeColor="text1" w:themeTint="BF"/>
                              <w:sz w:val="22"/>
                              <w:szCs w:val="22"/>
                            </w:rPr>
                            <w:t>/</w:t>
                          </w:r>
                          <w:r w:rsidR="00CC4CF0">
                            <w:rPr>
                              <w:rStyle w:val="normaltextrun"/>
                              <w:color w:val="404040" w:themeColor="text1" w:themeTint="BF"/>
                              <w:sz w:val="22"/>
                              <w:szCs w:val="22"/>
                            </w:rPr>
                            <w:t>2024</w:t>
                          </w:r>
                        </w:p>
                        <w:p w14:paraId="45B6E9BC" w14:textId="08D7A9DC" w:rsidR="00FB3CFE" w:rsidRDefault="00FB3CFE" w:rsidP="00FC5F8B">
                          <w:pPr>
                            <w:spacing w:before="0" w:after="160" w:line="259" w:lineRule="auto"/>
                            <w:jc w:val="right"/>
                            <w:rPr>
                              <w:rStyle w:val="normaltextrun"/>
                              <w:color w:val="404040" w:themeColor="text1" w:themeTint="BF"/>
                              <w:sz w:val="22"/>
                              <w:szCs w:val="22"/>
                            </w:rPr>
                          </w:pPr>
                          <w:r w:rsidRPr="53D2B126">
                            <w:rPr>
                              <w:rStyle w:val="normaltextrun"/>
                              <w:b/>
                              <w:bCs/>
                              <w:color w:val="404040" w:themeColor="text1" w:themeTint="BF"/>
                              <w:sz w:val="22"/>
                              <w:szCs w:val="22"/>
                            </w:rPr>
                            <w:t>Versión</w:t>
                          </w:r>
                          <w:r w:rsidRPr="53D2B126">
                            <w:rPr>
                              <w:rStyle w:val="normaltextrun"/>
                              <w:color w:val="404040" w:themeColor="text1" w:themeTint="BF"/>
                              <w:sz w:val="22"/>
                              <w:szCs w:val="22"/>
                            </w:rPr>
                            <w:t xml:space="preserve">: </w:t>
                          </w:r>
                          <w:r w:rsidR="00CC4CF0">
                            <w:rPr>
                              <w:rStyle w:val="normaltextrun"/>
                              <w:color w:val="404040" w:themeColor="text1" w:themeTint="BF"/>
                              <w:sz w:val="22"/>
                              <w:szCs w:val="22"/>
                            </w:rPr>
                            <w:t>v1.0</w:t>
                          </w:r>
                        </w:p>
                        <w:p w14:paraId="1531A4C5" w14:textId="77777777" w:rsidR="00FB3CFE" w:rsidRDefault="00FB3CFE" w:rsidP="00FC5F8B">
                          <w:pPr>
                            <w:spacing w:before="0" w:after="160" w:line="259" w:lineRule="auto"/>
                            <w:jc w:val="right"/>
                            <w:rPr>
                              <w:rStyle w:val="normaltextrun"/>
                              <w:color w:val="404040" w:themeColor="text1" w:themeTint="BF"/>
                              <w:sz w:val="22"/>
                              <w:szCs w:val="22"/>
                            </w:rPr>
                          </w:pPr>
                        </w:p>
                        <w:p w14:paraId="2C8ADA62" w14:textId="77777777" w:rsidR="00FB3CFE" w:rsidRDefault="00FB3CFE" w:rsidP="00FC5F8B">
                          <w:pPr>
                            <w:spacing w:before="0" w:after="160" w:line="259" w:lineRule="auto"/>
                            <w:jc w:val="right"/>
                            <w:rPr>
                              <w:rStyle w:val="normaltextrun"/>
                              <w:color w:val="404040" w:themeColor="text1" w:themeTint="BF"/>
                              <w:sz w:val="22"/>
                              <w:szCs w:val="22"/>
                            </w:rPr>
                          </w:pPr>
                        </w:p>
                        <w:p w14:paraId="65E899A5" w14:textId="77777777" w:rsidR="00FB3CFE" w:rsidRDefault="00FB3CFE" w:rsidP="00FC5F8B">
                          <w:pPr>
                            <w:jc w:val="right"/>
                            <w:rPr>
                              <w:rStyle w:val="normaltextrun"/>
                              <w:sz w:val="22"/>
                              <w:szCs w:val="22"/>
                            </w:rPr>
                          </w:pPr>
                        </w:p>
                        <w:p w14:paraId="275B4A0D" w14:textId="77777777" w:rsidR="00FB3CFE" w:rsidRDefault="00FB3CFE" w:rsidP="00FC5F8B">
                          <w:pPr>
                            <w:jc w:val="right"/>
                            <w:rPr>
                              <w:rStyle w:val="normaltextrun"/>
                              <w:sz w:val="22"/>
                              <w:szCs w:val="22"/>
                            </w:rPr>
                          </w:pPr>
                        </w:p>
                        <w:p w14:paraId="743498E8" w14:textId="77777777" w:rsidR="00FB3CFE" w:rsidRDefault="00FB3CFE" w:rsidP="00FC5F8B">
                          <w:pPr>
                            <w:jc w:val="right"/>
                            <w:rPr>
                              <w:rStyle w:val="normaltextrun"/>
                              <w:sz w:val="22"/>
                              <w:szCs w:val="22"/>
                            </w:rPr>
                          </w:pPr>
                          <w:r>
                            <w:rPr>
                              <w:noProof/>
                              <w14:ligatures w14:val="none"/>
                            </w:rPr>
                            <w:drawing>
                              <wp:inline distT="0" distB="0" distL="0" distR="0" wp14:anchorId="7F9AE884" wp14:editId="74D6FEEB">
                                <wp:extent cx="6167120" cy="2212340"/>
                                <wp:effectExtent l="0" t="0" r="5080" b="0"/>
                                <wp:docPr id="1197674988" name="Imagen 1197674988" descr="Imagen que contiene luz&#10;&#10;Descripción generada automáticamente">
                                  <a:extLst xmlns:a="http://schemas.openxmlformats.org/drawingml/2006/main">
                                    <a:ext uri="{FF2B5EF4-FFF2-40B4-BE49-F238E27FC236}">
                                      <a16:creationId xmlns:a16="http://schemas.microsoft.com/office/drawing/2014/main" id="{33786786-27ED-3645-BF2F-EBAB8190E91E}"/>
                                    </a:ext>
                                  </a:extLst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41403240" name="Imagen 1" descr="Imagen que contiene luz&#10;&#10;Descripción generada automáticamente">
                                          <a:extLst>
                                            <a:ext uri="{FF2B5EF4-FFF2-40B4-BE49-F238E27FC236}">
                                              <a16:creationId xmlns:a16="http://schemas.microsoft.com/office/drawing/2014/main" id="{33786786-27ED-3645-BF2F-EBAB8190E91E}"/>
                                            </a:ext>
                                          </a:extLst>
                                        </pic:cNvPr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b="18473"/>
                                        <a:stretch/>
                                      </pic:blipFill>
                                      <pic:spPr>
                                        <a:xfrm rot="10800000">
                                          <a:off x="0" y="0"/>
                                          <a:ext cx="6167120" cy="22123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0DAE15D" w14:textId="77777777" w:rsidR="00FB3CFE" w:rsidRPr="00046FD3" w:rsidRDefault="00FB3CFE" w:rsidP="00FC5F8B">
                          <w:pPr>
                            <w:jc w:val="right"/>
                            <w:rPr>
                              <w:rStyle w:val="normaltextrun"/>
                              <w:sz w:val="22"/>
                              <w:szCs w:val="22"/>
                            </w:rPr>
                          </w:pPr>
                        </w:p>
                        <w:p w14:paraId="0804619D" w14:textId="77777777" w:rsidR="00FB3CFE" w:rsidRDefault="00FB3CFE" w:rsidP="00FC5F8B">
                          <w:pPr>
                            <w:jc w:val="right"/>
                            <w:rPr>
                              <w:rStyle w:val="normaltextrun"/>
                              <w:b/>
                              <w:bCs/>
                              <w:color w:val="404040" w:themeColor="text1" w:themeTint="BF"/>
                              <w:sz w:val="22"/>
                              <w:szCs w:val="22"/>
                            </w:rPr>
                          </w:pPr>
                        </w:p>
                        <w:p w14:paraId="2B2179AF" w14:textId="77777777" w:rsidR="00FB3CFE" w:rsidRDefault="00FB3CFE" w:rsidP="00FC5F8B">
                          <w:pPr>
                            <w:spacing w:before="0" w:after="160" w:line="259" w:lineRule="auto"/>
                            <w:jc w:val="right"/>
                            <w:rPr>
                              <w:rStyle w:val="normaltextrun"/>
                              <w:color w:val="404040" w:themeColor="text1" w:themeTint="BF"/>
                              <w:sz w:val="22"/>
                              <w:szCs w:val="22"/>
                            </w:rPr>
                          </w:pPr>
                        </w:p>
                        <w:p w14:paraId="3E460A83" w14:textId="77777777" w:rsidR="00FB3CFE" w:rsidRDefault="00FB3CFE" w:rsidP="00FC5F8B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ED5C834" w14:textId="77777777" w:rsidR="00FB3CFE" w:rsidRDefault="00FB3CFE"/>
    <w:tbl>
      <w:tblPr>
        <w:tblStyle w:val="Tablaconcuadrcula5oscura-nfasis3"/>
        <w:tblW w:w="5000" w:type="pct"/>
        <w:tblLook w:val="04A0" w:firstRow="1" w:lastRow="0" w:firstColumn="1" w:lastColumn="0" w:noHBand="0" w:noVBand="1"/>
      </w:tblPr>
      <w:tblGrid>
        <w:gridCol w:w="1696"/>
        <w:gridCol w:w="1472"/>
        <w:gridCol w:w="6737"/>
      </w:tblGrid>
      <w:tr w:rsidR="003B2EFF" w:rsidRPr="009E73A9" w14:paraId="28B2A35E" w14:textId="77777777" w:rsidTr="003B2E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404040"/>
          </w:tcPr>
          <w:p w14:paraId="6A6E68AD" w14:textId="77777777" w:rsidR="003B2EFF" w:rsidRPr="00FC5F8B" w:rsidRDefault="003B2EFF" w:rsidP="00FC5F8B">
            <w:pPr>
              <w:pStyle w:val="EncabezadoTabla"/>
              <w:rPr>
                <w:b/>
                <w:bCs/>
              </w:rPr>
            </w:pPr>
            <w:bookmarkStart w:id="0" w:name="_Toc162235488"/>
            <w:r w:rsidRPr="00FC5F8B">
              <w:rPr>
                <w:b/>
                <w:bCs/>
              </w:rPr>
              <w:t>CONTROL DE DOCUMENTACIÓN</w:t>
            </w:r>
          </w:p>
        </w:tc>
      </w:tr>
      <w:tr w:rsidR="003B2EFF" w:rsidRPr="009E73A9" w14:paraId="6698AEE2" w14:textId="77777777" w:rsidTr="003B2E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6168F4"/>
          </w:tcPr>
          <w:p w14:paraId="683223EA" w14:textId="77777777" w:rsidR="003B2EFF" w:rsidRPr="003B2EFF" w:rsidRDefault="003B2EFF" w:rsidP="003B2EFF">
            <w:pPr>
              <w:pStyle w:val="Textosencabezadostablas"/>
              <w:jc w:val="left"/>
              <w:rPr>
                <w:rFonts w:ascii="Montserrat" w:hAnsi="Montserrat" w:cstheme="minorHAnsi"/>
                <w:b/>
                <w:bCs/>
                <w:sz w:val="22"/>
                <w:szCs w:val="22"/>
              </w:rPr>
            </w:pPr>
            <w:r w:rsidRPr="003B2EFF">
              <w:rPr>
                <w:rFonts w:ascii="Montserrat" w:hAnsi="Montserrat" w:cstheme="minorHAnsi"/>
                <w:b/>
                <w:bCs/>
                <w:sz w:val="22"/>
                <w:szCs w:val="22"/>
              </w:rPr>
              <w:t>HISTÓRICO DE VERSIONES</w:t>
            </w:r>
          </w:p>
        </w:tc>
      </w:tr>
      <w:tr w:rsidR="000E20A0" w:rsidRPr="009E73A9" w14:paraId="4D012210" w14:textId="77777777" w:rsidTr="00FB3CFE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shd w:val="clear" w:color="auto" w:fill="D0CECE" w:themeFill="background2" w:themeFillShade="E6"/>
          </w:tcPr>
          <w:p w14:paraId="0A79FD01" w14:textId="77777777" w:rsidR="000E20A0" w:rsidRPr="000E20A0" w:rsidRDefault="000E20A0" w:rsidP="00FF5994">
            <w:pPr>
              <w:pStyle w:val="Textosencabezadostablas"/>
              <w:rPr>
                <w:rFonts w:ascii="Montserrat" w:hAnsi="Montserrat" w:cstheme="minorHAnsi"/>
                <w:b/>
                <w:bCs/>
                <w:color w:val="auto"/>
                <w:sz w:val="18"/>
                <w:szCs w:val="18"/>
              </w:rPr>
            </w:pPr>
            <w:r w:rsidRPr="000E20A0">
              <w:rPr>
                <w:rFonts w:ascii="Montserrat" w:hAnsi="Montserrat" w:cstheme="minorHAnsi"/>
                <w:b/>
                <w:bCs/>
                <w:color w:val="auto"/>
                <w:sz w:val="18"/>
                <w:szCs w:val="18"/>
              </w:rPr>
              <w:t>Versión</w:t>
            </w:r>
          </w:p>
        </w:tc>
        <w:tc>
          <w:tcPr>
            <w:tcW w:w="743" w:type="pct"/>
            <w:shd w:val="clear" w:color="auto" w:fill="D0CECE" w:themeFill="background2" w:themeFillShade="E6"/>
          </w:tcPr>
          <w:p w14:paraId="04EBCE3B" w14:textId="77777777" w:rsidR="000E20A0" w:rsidRPr="000E20A0" w:rsidRDefault="000E20A0" w:rsidP="00FF5994">
            <w:pPr>
              <w:pStyle w:val="Textosencabezadostabla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theme="minorHAnsi"/>
                <w:color w:val="auto"/>
                <w:sz w:val="18"/>
                <w:szCs w:val="18"/>
              </w:rPr>
            </w:pPr>
            <w:r w:rsidRPr="000E20A0">
              <w:rPr>
                <w:rFonts w:ascii="Montserrat" w:hAnsi="Montserrat" w:cstheme="minorHAnsi"/>
                <w:color w:val="auto"/>
                <w:sz w:val="18"/>
                <w:szCs w:val="18"/>
              </w:rPr>
              <w:t>Fecha</w:t>
            </w:r>
          </w:p>
        </w:tc>
        <w:tc>
          <w:tcPr>
            <w:tcW w:w="3401" w:type="pct"/>
            <w:shd w:val="clear" w:color="auto" w:fill="D0CECE" w:themeFill="background2" w:themeFillShade="E6"/>
          </w:tcPr>
          <w:p w14:paraId="6553701E" w14:textId="77777777" w:rsidR="000E20A0" w:rsidRPr="000E20A0" w:rsidRDefault="000E20A0" w:rsidP="00FF5994">
            <w:pPr>
              <w:pStyle w:val="Textosencabezadostabla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theme="minorHAnsi"/>
                <w:color w:val="auto"/>
                <w:sz w:val="18"/>
                <w:szCs w:val="18"/>
              </w:rPr>
            </w:pPr>
            <w:r w:rsidRPr="000E20A0">
              <w:rPr>
                <w:rFonts w:ascii="Montserrat" w:hAnsi="Montserrat" w:cstheme="minorHAnsi"/>
                <w:color w:val="auto"/>
                <w:sz w:val="18"/>
                <w:szCs w:val="18"/>
              </w:rPr>
              <w:t>Cambios producidos</w:t>
            </w:r>
          </w:p>
        </w:tc>
      </w:tr>
      <w:tr w:rsidR="000E20A0" w:rsidRPr="009E73A9" w14:paraId="572CD6B8" w14:textId="77777777" w:rsidTr="00FB3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shd w:val="clear" w:color="auto" w:fill="E7E6E6" w:themeFill="background2"/>
          </w:tcPr>
          <w:p w14:paraId="3F84A09F" w14:textId="77777777" w:rsidR="000E20A0" w:rsidRPr="000E20A0" w:rsidRDefault="00BA7F19" w:rsidP="00FF5994">
            <w:pPr>
              <w:pStyle w:val="Textosencabezadostablas"/>
              <w:rPr>
                <w:rFonts w:ascii="Montserrat" w:hAnsi="Montserrat" w:cstheme="minorHAnsi"/>
                <w:color w:val="auto"/>
                <w:sz w:val="18"/>
                <w:szCs w:val="18"/>
              </w:rPr>
            </w:pPr>
            <w:r>
              <w:rPr>
                <w:rFonts w:ascii="Montserrat" w:hAnsi="Montserrat" w:cstheme="minorHAnsi"/>
                <w:color w:val="auto"/>
                <w:sz w:val="18"/>
                <w:szCs w:val="18"/>
              </w:rPr>
              <w:t>1</w:t>
            </w:r>
          </w:p>
        </w:tc>
        <w:tc>
          <w:tcPr>
            <w:tcW w:w="743" w:type="pct"/>
            <w:shd w:val="clear" w:color="auto" w:fill="E7E6E6" w:themeFill="background2"/>
          </w:tcPr>
          <w:p w14:paraId="5E12C150" w14:textId="77777777" w:rsidR="000E20A0" w:rsidRPr="000E20A0" w:rsidRDefault="000E20A0" w:rsidP="00FF5994">
            <w:pPr>
              <w:pStyle w:val="Textosencabezados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 w:cstheme="minorHAnsi"/>
                <w:color w:val="auto"/>
                <w:sz w:val="18"/>
                <w:szCs w:val="18"/>
              </w:rPr>
            </w:pPr>
          </w:p>
        </w:tc>
        <w:tc>
          <w:tcPr>
            <w:tcW w:w="3401" w:type="pct"/>
            <w:shd w:val="clear" w:color="auto" w:fill="E7E6E6" w:themeFill="background2"/>
          </w:tcPr>
          <w:p w14:paraId="108EF3D4" w14:textId="77777777" w:rsidR="000E20A0" w:rsidRPr="000E20A0" w:rsidRDefault="00BA7F19" w:rsidP="00FF5994">
            <w:pPr>
              <w:pStyle w:val="Textosencabezados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 w:cstheme="minorHAnsi"/>
                <w:color w:val="auto"/>
                <w:sz w:val="18"/>
                <w:szCs w:val="18"/>
              </w:rPr>
            </w:pPr>
            <w:r>
              <w:rPr>
                <w:rFonts w:ascii="Montserrat" w:hAnsi="Montserrat" w:cstheme="minorHAnsi"/>
                <w:color w:val="auto"/>
                <w:sz w:val="18"/>
                <w:szCs w:val="18"/>
              </w:rPr>
              <w:t>Versión inicial</w:t>
            </w:r>
          </w:p>
        </w:tc>
      </w:tr>
      <w:tr w:rsidR="000E20A0" w:rsidRPr="009E73A9" w14:paraId="527002D3" w14:textId="77777777" w:rsidTr="00FB3CFE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shd w:val="clear" w:color="auto" w:fill="E7E6E6" w:themeFill="background2"/>
          </w:tcPr>
          <w:p w14:paraId="6E362E5A" w14:textId="77777777" w:rsidR="000E20A0" w:rsidRPr="000E20A0" w:rsidRDefault="000E20A0" w:rsidP="00FF5994">
            <w:pPr>
              <w:pStyle w:val="Textosencabezadostablas"/>
              <w:rPr>
                <w:rFonts w:ascii="Montserrat" w:hAnsi="Montserrat" w:cstheme="minorHAnsi"/>
                <w:color w:val="auto"/>
                <w:sz w:val="18"/>
                <w:szCs w:val="18"/>
              </w:rPr>
            </w:pPr>
          </w:p>
        </w:tc>
        <w:tc>
          <w:tcPr>
            <w:tcW w:w="743" w:type="pct"/>
            <w:shd w:val="clear" w:color="auto" w:fill="E7E6E6" w:themeFill="background2"/>
          </w:tcPr>
          <w:p w14:paraId="2F9D26E9" w14:textId="77777777" w:rsidR="000E20A0" w:rsidRPr="000E20A0" w:rsidRDefault="000E20A0" w:rsidP="00FF5994">
            <w:pPr>
              <w:pStyle w:val="Textosencabezadostabla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theme="minorHAnsi"/>
                <w:color w:val="auto"/>
                <w:sz w:val="18"/>
                <w:szCs w:val="18"/>
              </w:rPr>
            </w:pPr>
          </w:p>
        </w:tc>
        <w:tc>
          <w:tcPr>
            <w:tcW w:w="3401" w:type="pct"/>
            <w:shd w:val="clear" w:color="auto" w:fill="E7E6E6" w:themeFill="background2"/>
          </w:tcPr>
          <w:p w14:paraId="3AEA87FF" w14:textId="77777777" w:rsidR="000E20A0" w:rsidRPr="000E20A0" w:rsidRDefault="000E20A0" w:rsidP="00FF5994">
            <w:pPr>
              <w:pStyle w:val="Textosencabezadostabla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theme="minorHAnsi"/>
                <w:color w:val="auto"/>
                <w:sz w:val="18"/>
                <w:szCs w:val="18"/>
              </w:rPr>
            </w:pPr>
          </w:p>
        </w:tc>
      </w:tr>
      <w:tr w:rsidR="000E20A0" w:rsidRPr="009E73A9" w14:paraId="20740AFA" w14:textId="77777777" w:rsidTr="00FB3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shd w:val="clear" w:color="auto" w:fill="E7E6E6" w:themeFill="background2"/>
          </w:tcPr>
          <w:p w14:paraId="2E29338B" w14:textId="77777777" w:rsidR="000E20A0" w:rsidRPr="000E20A0" w:rsidRDefault="000E20A0" w:rsidP="00FF5994">
            <w:pPr>
              <w:pStyle w:val="Textosencabezadostablas"/>
              <w:rPr>
                <w:rFonts w:ascii="Montserrat" w:hAnsi="Montserrat" w:cstheme="minorHAnsi"/>
                <w:color w:val="auto"/>
                <w:sz w:val="18"/>
                <w:szCs w:val="18"/>
              </w:rPr>
            </w:pPr>
          </w:p>
        </w:tc>
        <w:tc>
          <w:tcPr>
            <w:tcW w:w="743" w:type="pct"/>
            <w:shd w:val="clear" w:color="auto" w:fill="E7E6E6" w:themeFill="background2"/>
          </w:tcPr>
          <w:p w14:paraId="7DAB1BA2" w14:textId="77777777" w:rsidR="000E20A0" w:rsidRPr="000E20A0" w:rsidRDefault="000E20A0" w:rsidP="00FF5994">
            <w:pPr>
              <w:pStyle w:val="Textosencabezados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 w:cstheme="minorHAnsi"/>
                <w:color w:val="auto"/>
                <w:sz w:val="18"/>
                <w:szCs w:val="18"/>
              </w:rPr>
            </w:pPr>
          </w:p>
        </w:tc>
        <w:tc>
          <w:tcPr>
            <w:tcW w:w="3401" w:type="pct"/>
            <w:shd w:val="clear" w:color="auto" w:fill="E7E6E6" w:themeFill="background2"/>
          </w:tcPr>
          <w:p w14:paraId="28500246" w14:textId="77777777" w:rsidR="000E20A0" w:rsidRPr="000E20A0" w:rsidRDefault="000E20A0" w:rsidP="00FF5994">
            <w:pPr>
              <w:pStyle w:val="Textosencabezados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 w:cstheme="minorHAnsi"/>
                <w:color w:val="auto"/>
                <w:sz w:val="18"/>
                <w:szCs w:val="18"/>
              </w:rPr>
            </w:pPr>
          </w:p>
        </w:tc>
      </w:tr>
    </w:tbl>
    <w:p w14:paraId="1ED5E09B" w14:textId="77777777" w:rsidR="003B2EFF" w:rsidRDefault="003B2EFF">
      <w:pPr>
        <w:spacing w:before="0" w:after="160" w:line="259" w:lineRule="auto"/>
        <w:jc w:val="left"/>
        <w:rPr>
          <w:b/>
          <w:bCs/>
          <w:sz w:val="24"/>
          <w:szCs w:val="24"/>
          <w:u w:val="single"/>
        </w:rPr>
      </w:pPr>
    </w:p>
    <w:p w14:paraId="0E164E3D" w14:textId="77777777" w:rsidR="003B2EFF" w:rsidRDefault="003B2EFF">
      <w:pPr>
        <w:spacing w:before="0" w:after="160" w:line="259" w:lineRule="auto"/>
        <w:jc w:val="left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08C428EB" w14:textId="77777777" w:rsidR="003B2EFF" w:rsidRDefault="003B2EFF">
      <w:pPr>
        <w:spacing w:before="0" w:after="160" w:line="259" w:lineRule="auto"/>
        <w:jc w:val="left"/>
        <w:rPr>
          <w:b/>
          <w:bCs/>
          <w:sz w:val="24"/>
          <w:szCs w:val="24"/>
          <w:u w:val="single"/>
        </w:rPr>
      </w:pPr>
    </w:p>
    <w:p w14:paraId="68628008" w14:textId="77777777" w:rsidR="00196FB4" w:rsidRPr="00196FB4" w:rsidRDefault="00191F52" w:rsidP="00191F52">
      <w:pPr>
        <w:pStyle w:val="Ttulo1"/>
      </w:pPr>
      <w:bookmarkStart w:id="1" w:name="_Toc163118856"/>
      <w:bookmarkEnd w:id="0"/>
      <w:r>
        <w:t>Índice</w:t>
      </w:r>
      <w:bookmarkEnd w:id="1"/>
    </w:p>
    <w:p w14:paraId="357CA8DC" w14:textId="354D11F2" w:rsidR="001C3811" w:rsidRDefault="00196FB4">
      <w:pPr>
        <w:pStyle w:val="TDC1"/>
        <w:tabs>
          <w:tab w:val="left" w:pos="400"/>
          <w:tab w:val="right" w:leader="dot" w:pos="99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2"/>
          <w:sz w:val="22"/>
          <w:szCs w:val="22"/>
          <w:shd w:val="clear" w:color="auto" w:fill="auto"/>
        </w:rPr>
      </w:pPr>
      <w:r>
        <w:rPr>
          <w:rFonts w:ascii="Verdana" w:hAnsi="Verdana"/>
          <w:b w:val="0"/>
          <w:bCs w:val="0"/>
          <w:caps w:val="0"/>
        </w:rPr>
        <w:fldChar w:fldCharType="begin"/>
      </w:r>
      <w:r>
        <w:rPr>
          <w:rFonts w:ascii="Verdana" w:hAnsi="Verdana"/>
          <w:b w:val="0"/>
          <w:bCs w:val="0"/>
          <w:caps w:val="0"/>
        </w:rPr>
        <w:instrText xml:space="preserve"> TOC \o "1-5" \h \z \u </w:instrText>
      </w:r>
      <w:r>
        <w:rPr>
          <w:rFonts w:ascii="Verdana" w:hAnsi="Verdana"/>
          <w:b w:val="0"/>
          <w:bCs w:val="0"/>
          <w:caps w:val="0"/>
        </w:rPr>
        <w:fldChar w:fldCharType="separate"/>
      </w:r>
      <w:hyperlink w:anchor="_Toc163118856" w:history="1">
        <w:r w:rsidR="001C3811" w:rsidRPr="004039C5">
          <w:rPr>
            <w:rStyle w:val="Hipervnculo"/>
            <w:noProof/>
          </w:rPr>
          <w:t>1</w:t>
        </w:r>
        <w:r w:rsidR="001C381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kern w:val="2"/>
            <w:sz w:val="22"/>
            <w:szCs w:val="22"/>
            <w:shd w:val="clear" w:color="auto" w:fill="auto"/>
          </w:rPr>
          <w:tab/>
        </w:r>
        <w:r w:rsidR="001C3811" w:rsidRPr="004039C5">
          <w:rPr>
            <w:rStyle w:val="Hipervnculo"/>
            <w:noProof/>
          </w:rPr>
          <w:t>Índice</w:t>
        </w:r>
        <w:r w:rsidR="001C3811">
          <w:rPr>
            <w:noProof/>
            <w:webHidden/>
          </w:rPr>
          <w:tab/>
        </w:r>
        <w:r w:rsidR="001C3811">
          <w:rPr>
            <w:noProof/>
            <w:webHidden/>
          </w:rPr>
          <w:fldChar w:fldCharType="begin"/>
        </w:r>
        <w:r w:rsidR="001C3811">
          <w:rPr>
            <w:noProof/>
            <w:webHidden/>
          </w:rPr>
          <w:instrText xml:space="preserve"> PAGEREF _Toc163118856 \h </w:instrText>
        </w:r>
        <w:r w:rsidR="001C3811">
          <w:rPr>
            <w:noProof/>
            <w:webHidden/>
          </w:rPr>
        </w:r>
        <w:r w:rsidR="001C3811">
          <w:rPr>
            <w:noProof/>
            <w:webHidden/>
          </w:rPr>
          <w:fldChar w:fldCharType="separate"/>
        </w:r>
        <w:r w:rsidR="001C3811">
          <w:rPr>
            <w:noProof/>
            <w:webHidden/>
          </w:rPr>
          <w:t>2</w:t>
        </w:r>
        <w:r w:rsidR="001C3811">
          <w:rPr>
            <w:noProof/>
            <w:webHidden/>
          </w:rPr>
          <w:fldChar w:fldCharType="end"/>
        </w:r>
      </w:hyperlink>
    </w:p>
    <w:p w14:paraId="0A66D711" w14:textId="1632ED8A" w:rsidR="001C3811" w:rsidRDefault="00A06D55">
      <w:pPr>
        <w:pStyle w:val="TDC1"/>
        <w:tabs>
          <w:tab w:val="left" w:pos="400"/>
          <w:tab w:val="right" w:leader="dot" w:pos="99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2"/>
          <w:sz w:val="22"/>
          <w:szCs w:val="22"/>
          <w:shd w:val="clear" w:color="auto" w:fill="auto"/>
        </w:rPr>
      </w:pPr>
      <w:hyperlink w:anchor="_Toc163118857" w:history="1">
        <w:r w:rsidR="001C3811" w:rsidRPr="004039C5">
          <w:rPr>
            <w:rStyle w:val="Hipervnculo"/>
            <w:noProof/>
          </w:rPr>
          <w:t>2</w:t>
        </w:r>
        <w:r w:rsidR="001C381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kern w:val="2"/>
            <w:sz w:val="22"/>
            <w:szCs w:val="22"/>
            <w:shd w:val="clear" w:color="auto" w:fill="auto"/>
          </w:rPr>
          <w:tab/>
        </w:r>
        <w:r w:rsidR="001C3811" w:rsidRPr="004039C5">
          <w:rPr>
            <w:rStyle w:val="Hipervnculo"/>
            <w:noProof/>
          </w:rPr>
          <w:t>Contexto</w:t>
        </w:r>
        <w:r w:rsidR="001C3811">
          <w:rPr>
            <w:noProof/>
            <w:webHidden/>
          </w:rPr>
          <w:tab/>
        </w:r>
        <w:r w:rsidR="001C3811">
          <w:rPr>
            <w:noProof/>
            <w:webHidden/>
          </w:rPr>
          <w:fldChar w:fldCharType="begin"/>
        </w:r>
        <w:r w:rsidR="001C3811">
          <w:rPr>
            <w:noProof/>
            <w:webHidden/>
          </w:rPr>
          <w:instrText xml:space="preserve"> PAGEREF _Toc163118857 \h </w:instrText>
        </w:r>
        <w:r w:rsidR="001C3811">
          <w:rPr>
            <w:noProof/>
            <w:webHidden/>
          </w:rPr>
        </w:r>
        <w:r w:rsidR="001C3811">
          <w:rPr>
            <w:noProof/>
            <w:webHidden/>
          </w:rPr>
          <w:fldChar w:fldCharType="separate"/>
        </w:r>
        <w:r w:rsidR="001C3811">
          <w:rPr>
            <w:noProof/>
            <w:webHidden/>
          </w:rPr>
          <w:t>3</w:t>
        </w:r>
        <w:r w:rsidR="001C3811">
          <w:rPr>
            <w:noProof/>
            <w:webHidden/>
          </w:rPr>
          <w:fldChar w:fldCharType="end"/>
        </w:r>
      </w:hyperlink>
    </w:p>
    <w:p w14:paraId="2655642B" w14:textId="3298FB05" w:rsidR="001C3811" w:rsidRDefault="00A06D55">
      <w:pPr>
        <w:pStyle w:val="TDC1"/>
        <w:tabs>
          <w:tab w:val="left" w:pos="400"/>
          <w:tab w:val="right" w:leader="dot" w:pos="99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2"/>
          <w:sz w:val="22"/>
          <w:szCs w:val="22"/>
          <w:shd w:val="clear" w:color="auto" w:fill="auto"/>
        </w:rPr>
      </w:pPr>
      <w:hyperlink w:anchor="_Toc163118858" w:history="1">
        <w:r w:rsidR="001C3811" w:rsidRPr="004039C5">
          <w:rPr>
            <w:rStyle w:val="Hipervnculo"/>
            <w:noProof/>
          </w:rPr>
          <w:t>3</w:t>
        </w:r>
        <w:r w:rsidR="001C381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kern w:val="2"/>
            <w:sz w:val="22"/>
            <w:szCs w:val="22"/>
            <w:shd w:val="clear" w:color="auto" w:fill="auto"/>
          </w:rPr>
          <w:tab/>
        </w:r>
        <w:r w:rsidR="001C3811" w:rsidRPr="004039C5">
          <w:rPr>
            <w:rStyle w:val="Hipervnculo"/>
            <w:noProof/>
          </w:rPr>
          <w:t>Ejercicio COVID</w:t>
        </w:r>
        <w:r w:rsidR="001C3811">
          <w:rPr>
            <w:noProof/>
            <w:webHidden/>
          </w:rPr>
          <w:tab/>
        </w:r>
        <w:r w:rsidR="001C3811">
          <w:rPr>
            <w:noProof/>
            <w:webHidden/>
          </w:rPr>
          <w:fldChar w:fldCharType="begin"/>
        </w:r>
        <w:r w:rsidR="001C3811">
          <w:rPr>
            <w:noProof/>
            <w:webHidden/>
          </w:rPr>
          <w:instrText xml:space="preserve"> PAGEREF _Toc163118858 \h </w:instrText>
        </w:r>
        <w:r w:rsidR="001C3811">
          <w:rPr>
            <w:noProof/>
            <w:webHidden/>
          </w:rPr>
        </w:r>
        <w:r w:rsidR="001C3811">
          <w:rPr>
            <w:noProof/>
            <w:webHidden/>
          </w:rPr>
          <w:fldChar w:fldCharType="separate"/>
        </w:r>
        <w:r w:rsidR="001C3811">
          <w:rPr>
            <w:noProof/>
            <w:webHidden/>
          </w:rPr>
          <w:t>3</w:t>
        </w:r>
        <w:r w:rsidR="001C3811">
          <w:rPr>
            <w:noProof/>
            <w:webHidden/>
          </w:rPr>
          <w:fldChar w:fldCharType="end"/>
        </w:r>
      </w:hyperlink>
    </w:p>
    <w:p w14:paraId="34F099EB" w14:textId="06AE3001" w:rsidR="001C3811" w:rsidRDefault="00A06D55">
      <w:pPr>
        <w:pStyle w:val="TDC1"/>
        <w:tabs>
          <w:tab w:val="left" w:pos="400"/>
          <w:tab w:val="right" w:leader="dot" w:pos="99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2"/>
          <w:sz w:val="22"/>
          <w:szCs w:val="22"/>
          <w:shd w:val="clear" w:color="auto" w:fill="auto"/>
        </w:rPr>
      </w:pPr>
      <w:hyperlink w:anchor="_Toc163118859" w:history="1">
        <w:r w:rsidR="001C3811" w:rsidRPr="004039C5">
          <w:rPr>
            <w:rStyle w:val="Hipervnculo"/>
            <w:noProof/>
          </w:rPr>
          <w:t>4</w:t>
        </w:r>
        <w:r w:rsidR="001C381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kern w:val="2"/>
            <w:sz w:val="22"/>
            <w:szCs w:val="22"/>
            <w:shd w:val="clear" w:color="auto" w:fill="auto"/>
          </w:rPr>
          <w:tab/>
        </w:r>
        <w:r w:rsidR="001C3811" w:rsidRPr="004039C5">
          <w:rPr>
            <w:rStyle w:val="Hipervnculo"/>
            <w:noProof/>
          </w:rPr>
          <w:t>Ejercicio OGC</w:t>
        </w:r>
        <w:r w:rsidR="001C3811">
          <w:rPr>
            <w:noProof/>
            <w:webHidden/>
          </w:rPr>
          <w:tab/>
        </w:r>
        <w:r w:rsidR="001C3811">
          <w:rPr>
            <w:noProof/>
            <w:webHidden/>
          </w:rPr>
          <w:fldChar w:fldCharType="begin"/>
        </w:r>
        <w:r w:rsidR="001C3811">
          <w:rPr>
            <w:noProof/>
            <w:webHidden/>
          </w:rPr>
          <w:instrText xml:space="preserve"> PAGEREF _Toc163118859 \h </w:instrText>
        </w:r>
        <w:r w:rsidR="001C3811">
          <w:rPr>
            <w:noProof/>
            <w:webHidden/>
          </w:rPr>
        </w:r>
        <w:r w:rsidR="001C3811">
          <w:rPr>
            <w:noProof/>
            <w:webHidden/>
          </w:rPr>
          <w:fldChar w:fldCharType="separate"/>
        </w:r>
        <w:r w:rsidR="001C3811">
          <w:rPr>
            <w:noProof/>
            <w:webHidden/>
          </w:rPr>
          <w:t>3</w:t>
        </w:r>
        <w:r w:rsidR="001C3811">
          <w:rPr>
            <w:noProof/>
            <w:webHidden/>
          </w:rPr>
          <w:fldChar w:fldCharType="end"/>
        </w:r>
      </w:hyperlink>
    </w:p>
    <w:p w14:paraId="192B1351" w14:textId="0D4D8D1D" w:rsidR="00196FB4" w:rsidRDefault="00196FB4" w:rsidP="00196FB4">
      <w:pPr>
        <w:spacing w:before="0" w:after="160" w:line="259" w:lineRule="auto"/>
        <w:jc w:val="left"/>
        <w:rPr>
          <w:rFonts w:cs="Arial"/>
          <w:b/>
          <w:bCs/>
          <w:kern w:val="32"/>
          <w:sz w:val="40"/>
          <w:szCs w:val="40"/>
        </w:rPr>
      </w:pPr>
      <w:r>
        <w:rPr>
          <w:rFonts w:ascii="Verdana" w:hAnsi="Verdana"/>
          <w:b/>
          <w:bCs/>
          <w:caps/>
        </w:rPr>
        <w:fldChar w:fldCharType="end"/>
      </w:r>
      <w:r>
        <w:br w:type="page"/>
      </w:r>
    </w:p>
    <w:p w14:paraId="2490D44F" w14:textId="77777777" w:rsidR="00196FB4" w:rsidRDefault="000F6337" w:rsidP="00196FB4">
      <w:pPr>
        <w:pStyle w:val="Ttulo1"/>
      </w:pPr>
      <w:bookmarkStart w:id="2" w:name="_Toc163118857"/>
      <w:r>
        <w:lastRenderedPageBreak/>
        <w:t>Contexto</w:t>
      </w:r>
      <w:bookmarkEnd w:id="2"/>
    </w:p>
    <w:p w14:paraId="632D91EB" w14:textId="010CAE42" w:rsidR="00926D52" w:rsidRDefault="00CC4CF0" w:rsidP="00CC4CF0">
      <w:r>
        <w:t>Tras la formación realizada, el objetivo de estos ejercicios son poner en práctica los conceptos aprendidos.</w:t>
      </w:r>
    </w:p>
    <w:p w14:paraId="78A08338" w14:textId="02699B23" w:rsidR="004967C2" w:rsidRPr="00926D52" w:rsidRDefault="004967C2" w:rsidP="00CC4CF0">
      <w:r>
        <w:t>Se deberá subir todo a los repositorios facilitados.</w:t>
      </w:r>
    </w:p>
    <w:p w14:paraId="6643DF8D" w14:textId="5E1562FD" w:rsidR="00196FB4" w:rsidRPr="00B43E8E" w:rsidRDefault="00CC4CF0" w:rsidP="000F6337">
      <w:pPr>
        <w:pStyle w:val="Ttulo1"/>
      </w:pPr>
      <w:bookmarkStart w:id="3" w:name="_Toc163118858"/>
      <w:r>
        <w:t>Ejercicio COVID</w:t>
      </w:r>
      <w:bookmarkEnd w:id="3"/>
    </w:p>
    <w:p w14:paraId="54E415BD" w14:textId="0F502993" w:rsidR="00196FB4" w:rsidRDefault="00921873" w:rsidP="16B50701">
      <w:pPr>
        <w:pStyle w:val="ComentarioInstrucciones"/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El objetivo de este ejercicio es familiarizarse con la librería de </w:t>
      </w:r>
      <w:proofErr w:type="spellStart"/>
      <w:r w:rsidRPr="00A06D55">
        <w:rPr>
          <w:rStyle w:val="Textoennegrita"/>
          <w:i w:val="0"/>
          <w:iCs w:val="0"/>
          <w:color w:val="000000" w:themeColor="text1"/>
        </w:rPr>
        <w:t>OpenLayers</w:t>
      </w:r>
      <w:proofErr w:type="spellEnd"/>
      <w:r w:rsidR="0011726C"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, </w:t>
      </w:r>
      <w:r w:rsidR="0011726C" w:rsidRPr="00A06D55">
        <w:rPr>
          <w:rStyle w:val="Textoennegrita"/>
          <w:i w:val="0"/>
          <w:iCs w:val="0"/>
          <w:color w:val="000000" w:themeColor="text1"/>
        </w:rPr>
        <w:t>turf</w:t>
      </w:r>
      <w:r w:rsidR="0011726C"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y </w:t>
      </w:r>
      <w:proofErr w:type="spellStart"/>
      <w:r w:rsidR="0011726C" w:rsidRPr="00A06D55">
        <w:rPr>
          <w:rStyle w:val="Textoennegrita"/>
          <w:i w:val="0"/>
          <w:iCs w:val="0"/>
          <w:color w:val="000000" w:themeColor="text1"/>
        </w:rPr>
        <w:t>ol</w:t>
      </w:r>
      <w:proofErr w:type="spellEnd"/>
      <w:r w:rsidR="0011726C" w:rsidRPr="00A06D55">
        <w:rPr>
          <w:rStyle w:val="Textoennegrita"/>
          <w:i w:val="0"/>
          <w:iCs w:val="0"/>
          <w:color w:val="000000" w:themeColor="text1"/>
        </w:rPr>
        <w:t>-ext</w:t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>.</w:t>
      </w:r>
    </w:p>
    <w:p w14:paraId="2C7F5667" w14:textId="60C7FB4A" w:rsidR="00921873" w:rsidRDefault="00921873" w:rsidP="16B50701">
      <w:pPr>
        <w:pStyle w:val="ComentarioInstrucciones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66D66D7D" w14:textId="319078B8" w:rsidR="00856117" w:rsidRDefault="00856117" w:rsidP="16B50701">
      <w:pPr>
        <w:pStyle w:val="ComentarioInstrucciones"/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>La aplicación, se realizará con Angular y estos son los recursos necesarios a utilizar:</w:t>
      </w:r>
    </w:p>
    <w:p w14:paraId="10B423FA" w14:textId="1AB28E22" w:rsidR="00856117" w:rsidRDefault="00856117" w:rsidP="00856117">
      <w:pPr>
        <w:pStyle w:val="ComentarioInstrucciones"/>
        <w:numPr>
          <w:ilvl w:val="0"/>
          <w:numId w:val="19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856117">
        <w:rPr>
          <w:rStyle w:val="Textoennegrita"/>
          <w:b w:val="0"/>
          <w:bCs w:val="0"/>
          <w:i w:val="0"/>
          <w:iCs w:val="0"/>
          <w:color w:val="000000" w:themeColor="text1"/>
        </w:rPr>
        <w:t>J:\2024\G24ING\01.03_540-032-02_Formación interna Iker (</w:t>
      </w:r>
      <w:proofErr w:type="spellStart"/>
      <w:r w:rsidRPr="00856117">
        <w:rPr>
          <w:rStyle w:val="Textoennegrita"/>
          <w:b w:val="0"/>
          <w:bCs w:val="0"/>
          <w:i w:val="0"/>
          <w:iCs w:val="0"/>
          <w:color w:val="000000" w:themeColor="text1"/>
        </w:rPr>
        <w:t>Egibide</w:t>
      </w:r>
      <w:proofErr w:type="spellEnd"/>
      <w:r w:rsidRPr="00856117">
        <w:rPr>
          <w:rStyle w:val="Textoennegrita"/>
          <w:b w:val="0"/>
          <w:bCs w:val="0"/>
          <w:i w:val="0"/>
          <w:iCs w:val="0"/>
          <w:color w:val="000000" w:themeColor="text1"/>
        </w:rPr>
        <w:t>)\03-Entrada</w:t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>\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linestring.geojson</w:t>
      </w:r>
      <w:proofErr w:type="spellEnd"/>
    </w:p>
    <w:p w14:paraId="7B46FF30" w14:textId="03E28542" w:rsidR="00856117" w:rsidRPr="00921873" w:rsidRDefault="00856117" w:rsidP="00856117">
      <w:pPr>
        <w:pStyle w:val="ComentarioInstrucciones"/>
        <w:numPr>
          <w:ilvl w:val="0"/>
          <w:numId w:val="19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856117">
        <w:rPr>
          <w:rStyle w:val="Textoennegrita"/>
          <w:b w:val="0"/>
          <w:bCs w:val="0"/>
          <w:i w:val="0"/>
          <w:iCs w:val="0"/>
          <w:color w:val="000000" w:themeColor="text1"/>
        </w:rPr>
        <w:t>J:\2024\G24ING\01.03_540-032-02_Formación interna Iker (</w:t>
      </w:r>
      <w:proofErr w:type="spellStart"/>
      <w:r w:rsidRPr="00856117">
        <w:rPr>
          <w:rStyle w:val="Textoennegrita"/>
          <w:b w:val="0"/>
          <w:bCs w:val="0"/>
          <w:i w:val="0"/>
          <w:iCs w:val="0"/>
          <w:color w:val="000000" w:themeColor="text1"/>
        </w:rPr>
        <w:t>Egibide</w:t>
      </w:r>
      <w:proofErr w:type="spellEnd"/>
      <w:r w:rsidRPr="00856117">
        <w:rPr>
          <w:rStyle w:val="Textoennegrita"/>
          <w:b w:val="0"/>
          <w:bCs w:val="0"/>
          <w:i w:val="0"/>
          <w:iCs w:val="0"/>
          <w:color w:val="000000" w:themeColor="text1"/>
        </w:rPr>
        <w:t>)\03-Entrada</w:t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>\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us-states</w:t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>.geojson</w:t>
      </w:r>
      <w:proofErr w:type="spellEnd"/>
    </w:p>
    <w:p w14:paraId="241EDB44" w14:textId="19FB0787" w:rsidR="00856117" w:rsidRDefault="00856117" w:rsidP="00856117">
      <w:pPr>
        <w:pStyle w:val="ComentarioInstrucciones"/>
        <w:numPr>
          <w:ilvl w:val="0"/>
          <w:numId w:val="19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856117">
        <w:rPr>
          <w:rStyle w:val="Textoennegrita"/>
          <w:b w:val="0"/>
          <w:bCs w:val="0"/>
          <w:i w:val="0"/>
          <w:iCs w:val="0"/>
          <w:color w:val="000000" w:themeColor="text1"/>
        </w:rPr>
        <w:t>J:\2024\G24ING\01.03_540-032-02_Formación interna Iker (</w:t>
      </w:r>
      <w:proofErr w:type="spellStart"/>
      <w:r w:rsidRPr="00856117">
        <w:rPr>
          <w:rStyle w:val="Textoennegrita"/>
          <w:b w:val="0"/>
          <w:bCs w:val="0"/>
          <w:i w:val="0"/>
          <w:iCs w:val="0"/>
          <w:color w:val="000000" w:themeColor="text1"/>
        </w:rPr>
        <w:t>Egibide</w:t>
      </w:r>
      <w:proofErr w:type="spellEnd"/>
      <w:r w:rsidRPr="00856117">
        <w:rPr>
          <w:rStyle w:val="Textoennegrita"/>
          <w:b w:val="0"/>
          <w:bCs w:val="0"/>
          <w:i w:val="0"/>
          <w:iCs w:val="0"/>
          <w:color w:val="000000" w:themeColor="text1"/>
        </w:rPr>
        <w:t>)\03-Entrada</w:t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>\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us-states-population</w:t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>.json</w:t>
      </w:r>
      <w:proofErr w:type="spellEnd"/>
    </w:p>
    <w:p w14:paraId="2E065327" w14:textId="13D4263A" w:rsidR="003C3469" w:rsidRDefault="003C3469" w:rsidP="00856117">
      <w:pPr>
        <w:pStyle w:val="ComentarioInstrucciones"/>
        <w:numPr>
          <w:ilvl w:val="0"/>
          <w:numId w:val="19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hyperlink r:id="rId13" w:history="1">
        <w:r w:rsidRPr="00835AFC">
          <w:rPr>
            <w:rStyle w:val="Hipervnculo"/>
            <w:i w:val="0"/>
            <w:iCs w:val="0"/>
          </w:rPr>
          <w:t>https://api.covidtracking.com</w:t>
        </w:r>
      </w:hyperlink>
    </w:p>
    <w:p w14:paraId="5F13ED51" w14:textId="77777777" w:rsidR="003C3469" w:rsidRPr="00921873" w:rsidRDefault="003C3469" w:rsidP="003C3469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724021B5" w14:textId="2E63D100" w:rsidR="00856117" w:rsidRDefault="003C3469" w:rsidP="003C3469">
      <w:pPr>
        <w:pStyle w:val="ComentarioInstrucciones"/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La aplicación, se basa en un mapa de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openlayers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>, que a través del fichero “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us-</w:t>
      </w:r>
      <w:proofErr w:type="gram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states.geojson</w:t>
      </w:r>
      <w:proofErr w:type="spellEnd"/>
      <w:proofErr w:type="gram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” carga en el mapa los estados de USA. Cada estado, se debe mostrar de un color u otro dependiendo de la cantidad de casos de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covid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, sacados de la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url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de arriba.</w:t>
      </w:r>
    </w:p>
    <w:p w14:paraId="5D70961F" w14:textId="701F2D48" w:rsidR="003C3469" w:rsidRDefault="003C3469" w:rsidP="003C3469">
      <w:pPr>
        <w:pStyle w:val="ComentarioInstrucciones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3C3469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771923F4" wp14:editId="592DA5DA">
            <wp:extent cx="6296025" cy="3051810"/>
            <wp:effectExtent l="0" t="0" r="9525" b="0"/>
            <wp:docPr id="125496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6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57BF" w14:textId="77777777" w:rsidR="003C3469" w:rsidRDefault="003C3469" w:rsidP="003C3469">
      <w:pPr>
        <w:pStyle w:val="ComentarioInstrucciones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28840505" w14:textId="2C719DCF" w:rsidR="003C3469" w:rsidRDefault="003C3469" w:rsidP="003C3469">
      <w:pPr>
        <w:pStyle w:val="ComentarioInstrucciones"/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>En el lado izquierdo, se mostrará una tabla, en el que también se cargaran los estados de usa.</w:t>
      </w:r>
    </w:p>
    <w:p w14:paraId="621C6882" w14:textId="77777777" w:rsidR="003C3469" w:rsidRDefault="003C3469" w:rsidP="003C3469">
      <w:pPr>
        <w:pStyle w:val="ComentarioInstrucciones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5CA439C9" w14:textId="65343946" w:rsidR="003C3469" w:rsidRPr="00197C62" w:rsidRDefault="003C3469" w:rsidP="003C3469">
      <w:pPr>
        <w:pStyle w:val="ComentarioInstrucciones"/>
        <w:rPr>
          <w:rStyle w:val="Textoennegrita"/>
          <w:i w:val="0"/>
          <w:iCs w:val="0"/>
          <w:color w:val="000000" w:themeColor="text1"/>
        </w:rPr>
      </w:pPr>
      <w:r w:rsidRPr="00197C62">
        <w:rPr>
          <w:rStyle w:val="Textoennegrita"/>
          <w:i w:val="0"/>
          <w:iCs w:val="0"/>
          <w:color w:val="000000" w:themeColor="text1"/>
        </w:rPr>
        <w:t>Funcionalidades</w:t>
      </w:r>
      <w:r w:rsidR="00197C62" w:rsidRPr="00197C62">
        <w:rPr>
          <w:rStyle w:val="Textoennegrita"/>
          <w:i w:val="0"/>
          <w:iCs w:val="0"/>
          <w:color w:val="000000" w:themeColor="text1"/>
        </w:rPr>
        <w:t xml:space="preserve"> de estados</w:t>
      </w:r>
      <w:r w:rsidRPr="00197C62">
        <w:rPr>
          <w:rStyle w:val="Textoennegrita"/>
          <w:i w:val="0"/>
          <w:iCs w:val="0"/>
          <w:color w:val="000000" w:themeColor="text1"/>
        </w:rPr>
        <w:t>:</w:t>
      </w:r>
    </w:p>
    <w:p w14:paraId="492BE170" w14:textId="6A223A3A" w:rsidR="003C3469" w:rsidRDefault="003C3469" w:rsidP="003C3469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Al pasar el ratón por encima de cada estado, debe de aparecer un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tooltip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, el cual se va moviendo dependiendo de donde tengas el ratón: </w:t>
      </w:r>
    </w:p>
    <w:p w14:paraId="0DE37593" w14:textId="44A8DEF8" w:rsidR="003C3469" w:rsidRDefault="003C3469" w:rsidP="003C3469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3C3469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4E3FA876" wp14:editId="7B2E9220">
            <wp:extent cx="924054" cy="800212"/>
            <wp:effectExtent l="0" t="0" r="9525" b="0"/>
            <wp:docPr id="353452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52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267F" w14:textId="77777777" w:rsidR="003C3469" w:rsidRDefault="003C3469" w:rsidP="003C3469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1EFF4ADC" w14:textId="5D8C300A" w:rsidR="003C3469" w:rsidRDefault="003C3469" w:rsidP="003C3469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>Al clicar en cada estado, se marcará el estado de color rosa, y aparecerá seleccionado al inicio de la tabla:</w:t>
      </w:r>
    </w:p>
    <w:p w14:paraId="536EBFB2" w14:textId="62486FF5" w:rsidR="003C3469" w:rsidRDefault="003C3469" w:rsidP="003C3469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3C3469">
        <w:rPr>
          <w:rStyle w:val="Textoennegrita"/>
          <w:b w:val="0"/>
          <w:bCs w:val="0"/>
          <w:i w:val="0"/>
          <w:iCs w:val="0"/>
          <w:color w:val="000000" w:themeColor="text1"/>
        </w:rPr>
        <w:lastRenderedPageBreak/>
        <w:drawing>
          <wp:inline distT="0" distB="0" distL="0" distR="0" wp14:anchorId="0FFBEBF0" wp14:editId="4E97192C">
            <wp:extent cx="1752845" cy="1086002"/>
            <wp:effectExtent l="0" t="0" r="0" b="0"/>
            <wp:docPr id="1630374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74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44B8" w14:textId="4C53200F" w:rsidR="003C3469" w:rsidRDefault="003C3469" w:rsidP="003C3469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3C3469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2C01B4DE" wp14:editId="7677B76A">
            <wp:extent cx="6296025" cy="1435100"/>
            <wp:effectExtent l="0" t="0" r="9525" b="0"/>
            <wp:docPr id="1358288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883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27A1" w14:textId="77777777" w:rsidR="003C3469" w:rsidRDefault="003C3469" w:rsidP="003C3469">
      <w:pPr>
        <w:pStyle w:val="ComentarioInstrucciones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2A7D4132" w14:textId="74F83A65" w:rsidR="003C3469" w:rsidRDefault="003C3469" w:rsidP="003C3469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Dandole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al ojo que aparece al lado de cada estado, se ven las características de los casos de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covid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, hospitalizaciones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etc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, sacados de la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url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de arriba de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covid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>:</w:t>
      </w:r>
    </w:p>
    <w:p w14:paraId="00730F38" w14:textId="56B75CB1" w:rsidR="003C3469" w:rsidRDefault="003C3469" w:rsidP="003C3469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3C3469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536BD62E" wp14:editId="475FC570">
            <wp:extent cx="4182386" cy="3203332"/>
            <wp:effectExtent l="0" t="0" r="8890" b="0"/>
            <wp:docPr id="134225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57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0739" cy="32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CAA" w14:textId="77777777" w:rsidR="003C3469" w:rsidRDefault="003C3469" w:rsidP="003C3469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4ED2B6DD" w14:textId="7178653B" w:rsidR="003C3469" w:rsidRDefault="003C3469" w:rsidP="003C3469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Debajo de la tabla, debe de aparecer un botón, para comparar los datos de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covid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entre diferentes estados seleccionados, si solo hay un estado seleccionado, te debe de aparecer un mensaje arriba de error</w:t>
      </w:r>
      <w:r w:rsidR="00197C62">
        <w:rPr>
          <w:rStyle w:val="Textoennegrita"/>
          <w:b w:val="0"/>
          <w:bCs w:val="0"/>
          <w:i w:val="0"/>
          <w:iCs w:val="0"/>
          <w:color w:val="000000" w:themeColor="text1"/>
        </w:rPr>
        <w:t>, y si no, deberá aparecerá la ventana con los datos</w:t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>:</w:t>
      </w:r>
    </w:p>
    <w:p w14:paraId="7CFEB6E0" w14:textId="35B908BB" w:rsidR="003C3469" w:rsidRDefault="003C3469" w:rsidP="003C3469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3C3469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1690BAF6" wp14:editId="49613EB7">
            <wp:extent cx="2819794" cy="2057687"/>
            <wp:effectExtent l="0" t="0" r="0" b="0"/>
            <wp:docPr id="1748497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97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469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11F0B9AD" wp14:editId="74F02828">
            <wp:extent cx="2532917" cy="691763"/>
            <wp:effectExtent l="0" t="0" r="1270" b="0"/>
            <wp:docPr id="746538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38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9389" cy="6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937D" w14:textId="3BE42CEB" w:rsidR="00197C62" w:rsidRDefault="00197C62" w:rsidP="003C3469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197C62">
        <w:rPr>
          <w:rStyle w:val="Textoennegrita"/>
          <w:b w:val="0"/>
          <w:bCs w:val="0"/>
          <w:i w:val="0"/>
          <w:iCs w:val="0"/>
          <w:color w:val="000000" w:themeColor="text1"/>
        </w:rPr>
        <w:lastRenderedPageBreak/>
        <w:drawing>
          <wp:inline distT="0" distB="0" distL="0" distR="0" wp14:anchorId="3B9C015F" wp14:editId="2851A783">
            <wp:extent cx="4169549" cy="4055165"/>
            <wp:effectExtent l="0" t="0" r="2540" b="2540"/>
            <wp:docPr id="747409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091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323" cy="40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9017" w14:textId="77777777" w:rsidR="00197C62" w:rsidRDefault="00197C62" w:rsidP="003C3469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5FFE0FAA" w14:textId="5EE52385" w:rsidR="00197C62" w:rsidRDefault="00197C62" w:rsidP="00197C62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>Encima del mapa, debe de haber un buscador, con el cual podrás buscar cualquier estado, y seleccionarlo desde el buscador:</w:t>
      </w:r>
    </w:p>
    <w:p w14:paraId="2144E6D9" w14:textId="6335389A" w:rsidR="00197C62" w:rsidRDefault="00197C62" w:rsidP="00197C62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197C62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0BC96542" wp14:editId="483E4B60">
            <wp:extent cx="2553056" cy="1428949"/>
            <wp:effectExtent l="0" t="0" r="0" b="0"/>
            <wp:docPr id="1565711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119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751E" w14:textId="77777777" w:rsidR="00197C62" w:rsidRDefault="00197C62" w:rsidP="003C3469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79237019" w14:textId="56B68428" w:rsidR="00197C62" w:rsidRPr="00197C62" w:rsidRDefault="00197C62" w:rsidP="00197C62">
      <w:pPr>
        <w:pStyle w:val="ComentarioInstrucciones"/>
        <w:rPr>
          <w:rStyle w:val="Textoennegrita"/>
          <w:i w:val="0"/>
          <w:iCs w:val="0"/>
          <w:color w:val="000000" w:themeColor="text1"/>
        </w:rPr>
      </w:pPr>
      <w:r w:rsidRPr="00197C62">
        <w:rPr>
          <w:rStyle w:val="Textoennegrita"/>
          <w:i w:val="0"/>
          <w:iCs w:val="0"/>
          <w:color w:val="000000" w:themeColor="text1"/>
        </w:rPr>
        <w:t>Herramientas a crear:</w:t>
      </w:r>
    </w:p>
    <w:p w14:paraId="42B78009" w14:textId="642A9C98" w:rsidR="00197C62" w:rsidRDefault="00197C62" w:rsidP="00197C62">
      <w:pPr>
        <w:pStyle w:val="ComentarioInstrucciones"/>
        <w:numPr>
          <w:ilvl w:val="0"/>
          <w:numId w:val="21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Debajo del mapa a la izquierda, deberemos de añadir diferentes botones de herramientas, que tendrán diferentes funcionalidades e interacciones. Mientras se esté utilizando la interacción de cualquiera de estos botones, se debe de deshabilitar cualquier otro tipo de interacción con el mapa como el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tooltip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o los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clicks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>:</w:t>
      </w:r>
    </w:p>
    <w:p w14:paraId="0612D4B8" w14:textId="74377492" w:rsidR="00197C62" w:rsidRDefault="00197C62" w:rsidP="00197C62">
      <w:pPr>
        <w:pStyle w:val="ComentarioInstrucciones"/>
        <w:ind w:left="36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197C62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0E800625" wp14:editId="60786BB7">
            <wp:extent cx="2686425" cy="333422"/>
            <wp:effectExtent l="0" t="0" r="0" b="9525"/>
            <wp:docPr id="1329714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149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430E" w14:textId="77777777" w:rsidR="0011726C" w:rsidRDefault="00197C62" w:rsidP="00197C62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Dibujar polígono: El primer botón, deberá activar una interacción de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openlayers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, con el que dibujar un polígono. Una vez dibujado el polígono, una vez le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clickemos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encima, nos deberá centrar el polígono en el mapa, hacer zoom hacia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el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, y se deberán de marcar tanto en el mapa como en la tabla, los estados que </w:t>
      </w:r>
      <w:r w:rsidR="0011726C">
        <w:rPr>
          <w:rStyle w:val="Textoennegrita"/>
          <w:b w:val="0"/>
          <w:bCs w:val="0"/>
          <w:i w:val="0"/>
          <w:iCs w:val="0"/>
          <w:color w:val="000000" w:themeColor="text1"/>
        </w:rPr>
        <w:t>el polígono este tocando:</w:t>
      </w:r>
    </w:p>
    <w:p w14:paraId="0EB69F53" w14:textId="036BA0EB" w:rsidR="00197C62" w:rsidRDefault="0011726C" w:rsidP="0011726C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11726C">
        <w:rPr>
          <w:rStyle w:val="Textoennegrita"/>
          <w:b w:val="0"/>
          <w:bCs w:val="0"/>
          <w:i w:val="0"/>
          <w:iCs w:val="0"/>
          <w:color w:val="000000" w:themeColor="text1"/>
        </w:rPr>
        <w:lastRenderedPageBreak/>
        <w:drawing>
          <wp:inline distT="0" distB="0" distL="0" distR="0" wp14:anchorId="5309096C" wp14:editId="6474F2E8">
            <wp:extent cx="1876701" cy="1486894"/>
            <wp:effectExtent l="0" t="0" r="0" b="0"/>
            <wp:docPr id="1203832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327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4079" cy="15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C62"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</w:t>
      </w:r>
    </w:p>
    <w:p w14:paraId="553ED18A" w14:textId="0DFEE813" w:rsidR="0011726C" w:rsidRDefault="0011726C" w:rsidP="0011726C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Además, se nos habilitaran encima del mapa, dos botones, con el cual uno, podrá borrar el polígono, y volver a hacer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zoomout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>, demarcar los estados y centrar el mapa, y otro con el cual se podrá ver la comparación de datos de los diferentes estados (Este hace lo mismo que el de la tabla).</w:t>
      </w:r>
    </w:p>
    <w:p w14:paraId="07F1FC83" w14:textId="691B30FF" w:rsidR="0011726C" w:rsidRDefault="0011726C" w:rsidP="0011726C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11726C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2EB37A04" wp14:editId="365CB63C">
            <wp:extent cx="800212" cy="381053"/>
            <wp:effectExtent l="0" t="0" r="0" b="0"/>
            <wp:docPr id="1552565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5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F5C" w14:textId="77777777" w:rsidR="0011726C" w:rsidRDefault="0011726C" w:rsidP="0011726C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7C4A1DAB" w14:textId="455569F2" w:rsidR="0011726C" w:rsidRDefault="0011726C" w:rsidP="0011726C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La segunda herramienta, nos habilita el poder modificar cualquier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vertice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de cualquier polígono del mapa:</w:t>
      </w:r>
    </w:p>
    <w:p w14:paraId="1D5966FA" w14:textId="07A4AD27" w:rsidR="0011726C" w:rsidRDefault="0011726C" w:rsidP="0011726C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11726C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5393646B" wp14:editId="58804000">
            <wp:extent cx="1981477" cy="2829320"/>
            <wp:effectExtent l="0" t="0" r="0" b="0"/>
            <wp:docPr id="1434370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706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6441" w14:textId="77777777" w:rsidR="0011726C" w:rsidRDefault="0011726C" w:rsidP="0011726C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6C1B6FB3" w14:textId="7F4BB831" w:rsidR="0011726C" w:rsidRDefault="0011726C" w:rsidP="0011726C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La tercera herramienta, te habilita una mano, la cual te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petmite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clickar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en cualquier geometría, y te habilita un cuadro de modificación, con el cual se puede mover la geometría, y modificarla a tu gusto:</w:t>
      </w:r>
    </w:p>
    <w:p w14:paraId="153465EA" w14:textId="7779DB57" w:rsidR="0011726C" w:rsidRDefault="0011726C" w:rsidP="0011726C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11726C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18E09DD5" wp14:editId="55431D4F">
            <wp:extent cx="1804946" cy="2808335"/>
            <wp:effectExtent l="0" t="0" r="5080" b="0"/>
            <wp:docPr id="966600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005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0473" cy="28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1AF1" w14:textId="77777777" w:rsidR="0011726C" w:rsidRDefault="0011726C" w:rsidP="0011726C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6D0BC57B" w14:textId="1F5A9EA4" w:rsidR="0011726C" w:rsidRDefault="0011726C" w:rsidP="0011726C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El cuarto botón, te habilita la interacción de poder dibujar una línea, con la cual dividir una </w:t>
      </w:r>
      <w:r w:rsidR="00B079A7">
        <w:rPr>
          <w:rStyle w:val="Textoennegrita"/>
          <w:b w:val="0"/>
          <w:bCs w:val="0"/>
          <w:i w:val="0"/>
          <w:iCs w:val="0"/>
          <w:color w:val="000000" w:themeColor="text1"/>
        </w:rPr>
        <w:t>geometría:</w:t>
      </w:r>
    </w:p>
    <w:p w14:paraId="6665C9F7" w14:textId="0A5072C1" w:rsidR="00B079A7" w:rsidRDefault="00B079A7" w:rsidP="00B079A7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B079A7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591003BD" wp14:editId="566C4C1D">
            <wp:extent cx="2076740" cy="1819529"/>
            <wp:effectExtent l="0" t="0" r="0" b="9525"/>
            <wp:docPr id="1178516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168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</w:t>
      </w:r>
      <w:r w:rsidRPr="00B079A7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4B4F04B8" wp14:editId="50B37E26">
            <wp:extent cx="1701579" cy="1837103"/>
            <wp:effectExtent l="0" t="0" r="0" b="0"/>
            <wp:docPr id="400446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463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8770" cy="18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220F" w14:textId="63F8A296" w:rsidR="00B079A7" w:rsidRDefault="00B079A7" w:rsidP="00B079A7">
      <w:pPr>
        <w:pStyle w:val="ComentarioInstrucciones"/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ab/>
      </w:r>
    </w:p>
    <w:p w14:paraId="24C77B8E" w14:textId="68A65C1C" w:rsidR="00B079A7" w:rsidRDefault="00B079A7" w:rsidP="00B079A7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La siguiente herramienta, te permite dibujar un polígono con el cual cortar otro, es decir, la parte </w:t>
      </w:r>
      <w:r w:rsidRPr="00B079A7">
        <w:rPr>
          <w:color w:val="000000" w:themeColor="text1"/>
        </w:rPr>
        <w:t>que</w:t>
      </w:r>
      <w:r w:rsidRPr="00B079A7"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</w:t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>el nuevo polígono intersecte con el viejo, es lo que se cortará:</w:t>
      </w:r>
    </w:p>
    <w:p w14:paraId="5A2D776D" w14:textId="3DD9A312" w:rsidR="00B079A7" w:rsidRDefault="00B079A7" w:rsidP="00B079A7">
      <w:pPr>
        <w:pStyle w:val="ComentarioInstrucciones"/>
        <w:ind w:left="720"/>
        <w:rPr>
          <w:noProof/>
        </w:rPr>
      </w:pPr>
      <w:r w:rsidRPr="00B079A7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68594DFE" wp14:editId="4511FB17">
            <wp:extent cx="1933845" cy="2067213"/>
            <wp:effectExtent l="0" t="0" r="9525" b="0"/>
            <wp:docPr id="1979081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10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9A7">
        <w:rPr>
          <w:noProof/>
        </w:rPr>
        <w:t xml:space="preserve"> </w:t>
      </w:r>
      <w:r w:rsidRPr="00B079A7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667209F7" wp14:editId="195C2935">
            <wp:extent cx="1998681" cy="2010438"/>
            <wp:effectExtent l="0" t="0" r="1905" b="8890"/>
            <wp:docPr id="2091458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584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6741" cy="20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3635" w14:textId="77777777" w:rsidR="00B079A7" w:rsidRDefault="00B079A7" w:rsidP="00B079A7">
      <w:pPr>
        <w:pStyle w:val="ComentarioInstrucciones"/>
        <w:ind w:left="720"/>
        <w:rPr>
          <w:i w:val="0"/>
          <w:iCs w:val="0"/>
          <w:noProof/>
        </w:rPr>
      </w:pPr>
    </w:p>
    <w:p w14:paraId="7889089B" w14:textId="55A39735" w:rsidR="00B079A7" w:rsidRDefault="00B079A7" w:rsidP="00B079A7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>La siguiente herramienta, debe de hacer lo contrario, en vez de cortar, juntará el nuevo polígono con el viejo:</w:t>
      </w:r>
    </w:p>
    <w:p w14:paraId="3684232F" w14:textId="77777777" w:rsidR="00B079A7" w:rsidRDefault="00B079A7" w:rsidP="00B079A7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5A405B10" w14:textId="5DFB3366" w:rsidR="00B079A7" w:rsidRDefault="00B079A7" w:rsidP="00B079A7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B079A7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19E2A14D" wp14:editId="2652BD26">
            <wp:extent cx="1962424" cy="1590897"/>
            <wp:effectExtent l="0" t="0" r="0" b="9525"/>
            <wp:docPr id="1736067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679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</w:t>
      </w:r>
      <w:r w:rsidRPr="00B079A7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08EFC818" wp14:editId="25D7A5A1">
            <wp:extent cx="1860606" cy="1638699"/>
            <wp:effectExtent l="0" t="0" r="6350" b="0"/>
            <wp:docPr id="419474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47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5652" cy="164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86ED" w14:textId="77777777" w:rsidR="00B079A7" w:rsidRDefault="00B079A7" w:rsidP="00B079A7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69CF7DD9" w14:textId="1270DDB0" w:rsidR="00B079A7" w:rsidRDefault="00B079A7" w:rsidP="00B079A7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La siguiente, debe de agujerear los polígonos. Si dibujas el polígono dentro de otro, tendrá que cortar esa parte interna del polígono con la forma del nuevo, y si dibujas un polígono que intersecte solo una parte del polígono, deberá de crear un agujero con lo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intersectado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>, y unir la otra parte del polígono:</w:t>
      </w:r>
    </w:p>
    <w:p w14:paraId="78374589" w14:textId="31D7F08D" w:rsidR="00B079A7" w:rsidRDefault="00B079A7" w:rsidP="00B079A7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B079A7">
        <w:rPr>
          <w:rStyle w:val="Textoennegrita"/>
          <w:b w:val="0"/>
          <w:bCs w:val="0"/>
          <w:i w:val="0"/>
          <w:iCs w:val="0"/>
          <w:color w:val="000000" w:themeColor="text1"/>
        </w:rPr>
        <w:lastRenderedPageBreak/>
        <w:drawing>
          <wp:inline distT="0" distB="0" distL="0" distR="0" wp14:anchorId="2B32F181" wp14:editId="5C67BC86">
            <wp:extent cx="2191056" cy="1829055"/>
            <wp:effectExtent l="0" t="0" r="0" b="0"/>
            <wp:docPr id="1255971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711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</w:t>
      </w:r>
      <w:r w:rsidRPr="00B079A7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44342751" wp14:editId="1FD51CF4">
            <wp:extent cx="1981477" cy="1562318"/>
            <wp:effectExtent l="0" t="0" r="0" b="0"/>
            <wp:docPr id="1178383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830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E8C7" w14:textId="77777777" w:rsidR="00B079A7" w:rsidRDefault="00B079A7" w:rsidP="00B079A7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7D9A8E98" w14:textId="15A3ECDD" w:rsidR="00B079A7" w:rsidRDefault="00B079A7" w:rsidP="00B079A7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B079A7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6740B07B" wp14:editId="37BF426A">
            <wp:extent cx="2467319" cy="2267266"/>
            <wp:effectExtent l="0" t="0" r="9525" b="0"/>
            <wp:docPr id="2117097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978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</w:t>
      </w:r>
      <w:r w:rsidRPr="00B079A7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4CC2909C" wp14:editId="5F327E99">
            <wp:extent cx="2314898" cy="1886213"/>
            <wp:effectExtent l="0" t="0" r="9525" b="0"/>
            <wp:docPr id="334327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274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401D" w14:textId="77777777" w:rsidR="00B079A7" w:rsidRDefault="00B079A7" w:rsidP="00B079A7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5F979060" w14:textId="2A6FC40E" w:rsidR="00B079A7" w:rsidRDefault="00B079A7" w:rsidP="00B079A7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La ultima herramienta, deberá de habilitar una opción de arrastrar un fichero </w:t>
      </w:r>
      <w:proofErr w:type="spell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geojson</w:t>
      </w:r>
      <w:proofErr w:type="spellEnd"/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al mapa, y arrastrando por ejemplo el de “</w:t>
      </w:r>
      <w:proofErr w:type="spellStart"/>
      <w:proofErr w:type="gramStart"/>
      <w:r>
        <w:rPr>
          <w:rStyle w:val="Textoennegrita"/>
          <w:b w:val="0"/>
          <w:bCs w:val="0"/>
          <w:i w:val="0"/>
          <w:iCs w:val="0"/>
          <w:color w:val="000000" w:themeColor="text1"/>
        </w:rPr>
        <w:t>linestrings.geojson</w:t>
      </w:r>
      <w:proofErr w:type="spellEnd"/>
      <w:proofErr w:type="gramEnd"/>
      <w:r>
        <w:rPr>
          <w:rStyle w:val="Textoennegrita"/>
          <w:b w:val="0"/>
          <w:bCs w:val="0"/>
          <w:i w:val="0"/>
          <w:iCs w:val="0"/>
          <w:color w:val="000000" w:themeColor="text1"/>
        </w:rPr>
        <w:t>”, deberá de pintarlo en el mapa:</w:t>
      </w:r>
    </w:p>
    <w:p w14:paraId="35788C61" w14:textId="521868D4" w:rsidR="00B079A7" w:rsidRDefault="00A06D55" w:rsidP="00B079A7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A06D55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38F49D1A" wp14:editId="1A44E5C8">
            <wp:extent cx="3102707" cy="2035534"/>
            <wp:effectExtent l="0" t="0" r="2540" b="3175"/>
            <wp:docPr id="551001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016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5402" cy="20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 </w:t>
      </w:r>
      <w:r w:rsidRPr="00A06D55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0D7A650F" wp14:editId="2B83B456">
            <wp:extent cx="2543530" cy="1352739"/>
            <wp:effectExtent l="0" t="0" r="9525" b="0"/>
            <wp:docPr id="843210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109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D102" w14:textId="50D295C8" w:rsidR="00A06D55" w:rsidRDefault="00A06D55" w:rsidP="00B079A7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>Además, deberá tener 3 tipos de vista, que cambiará lo que haya a la izquierda de la web:</w:t>
      </w:r>
    </w:p>
    <w:p w14:paraId="7146CAC5" w14:textId="698D031A" w:rsidR="00A06D55" w:rsidRDefault="00A06D55" w:rsidP="00B079A7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A06D55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61BCED23" wp14:editId="27E238C0">
            <wp:extent cx="1105054" cy="466790"/>
            <wp:effectExtent l="0" t="0" r="0" b="9525"/>
            <wp:docPr id="1251133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333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00DF" w14:textId="3B6675B8" w:rsidR="00A06D55" w:rsidRDefault="00A06D55" w:rsidP="00A06D55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>El primero de la mano, es el que contiene la tabla con todos los estados.</w:t>
      </w:r>
    </w:p>
    <w:p w14:paraId="17DD0C30" w14:textId="77777777" w:rsidR="00A06D55" w:rsidRDefault="00A06D55" w:rsidP="00A06D55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</w:p>
    <w:p w14:paraId="08B1A6C8" w14:textId="00F82101" w:rsidR="00A06D55" w:rsidRDefault="00A06D55" w:rsidP="00A06D55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>El segundo, cambia la tabla por un cuadro en el que mostrar el área, del polígono a dibujar:</w:t>
      </w:r>
    </w:p>
    <w:p w14:paraId="66292B36" w14:textId="717FEF35" w:rsidR="00A06D55" w:rsidRDefault="00A06D55" w:rsidP="00A06D55">
      <w:pPr>
        <w:pStyle w:val="ComentarioInstrucciones"/>
        <w:ind w:left="720"/>
        <w:rPr>
          <w:noProof/>
        </w:rPr>
      </w:pPr>
      <w:r w:rsidRPr="00A06D55">
        <w:rPr>
          <w:rStyle w:val="Textoennegrita"/>
          <w:b w:val="0"/>
          <w:bCs w:val="0"/>
          <w:i w:val="0"/>
          <w:iCs w:val="0"/>
          <w:color w:val="000000" w:themeColor="text1"/>
        </w:rPr>
        <w:lastRenderedPageBreak/>
        <w:drawing>
          <wp:inline distT="0" distB="0" distL="0" distR="0" wp14:anchorId="49279168" wp14:editId="0E021CBC">
            <wp:extent cx="2410161" cy="2486372"/>
            <wp:effectExtent l="0" t="0" r="9525" b="9525"/>
            <wp:docPr id="1479478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784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D55">
        <w:rPr>
          <w:noProof/>
        </w:rPr>
        <w:t xml:space="preserve"> </w:t>
      </w:r>
      <w:r w:rsidRPr="00A06D55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68E4F28C" wp14:editId="0EAE6C04">
            <wp:extent cx="2830966" cy="1518700"/>
            <wp:effectExtent l="0" t="0" r="7620" b="5715"/>
            <wp:docPr id="1717634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340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1253" cy="15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33F0" w14:textId="77777777" w:rsidR="00A06D55" w:rsidRDefault="00A06D55" w:rsidP="00A06D55">
      <w:pPr>
        <w:pStyle w:val="ComentarioInstrucciones"/>
        <w:ind w:left="720"/>
        <w:rPr>
          <w:noProof/>
        </w:rPr>
      </w:pPr>
    </w:p>
    <w:p w14:paraId="1603793A" w14:textId="7D49931F" w:rsidR="00A06D55" w:rsidRDefault="00A06D55" w:rsidP="00A06D55">
      <w:pPr>
        <w:pStyle w:val="ComentarioInstrucciones"/>
        <w:numPr>
          <w:ilvl w:val="0"/>
          <w:numId w:val="20"/>
        </w:numPr>
        <w:rPr>
          <w:rStyle w:val="Textoennegrita"/>
          <w:b w:val="0"/>
          <w:bCs w:val="0"/>
          <w:i w:val="0"/>
          <w:iCs w:val="0"/>
          <w:color w:val="000000" w:themeColor="text1"/>
        </w:rPr>
      </w:pPr>
      <w:r>
        <w:rPr>
          <w:rStyle w:val="Textoennegrita"/>
          <w:b w:val="0"/>
          <w:bCs w:val="0"/>
          <w:i w:val="0"/>
          <w:iCs w:val="0"/>
          <w:color w:val="000000" w:themeColor="text1"/>
        </w:rPr>
        <w:t>El ultimo, cargará una tabla con las capas de la aplicación (La capa de estados de USA, la capa de dibujo, y la capa de las líneas). Debe permitir habilitar y deshabilitar las capas:</w:t>
      </w:r>
    </w:p>
    <w:p w14:paraId="66F41849" w14:textId="35F7790A" w:rsidR="00A06D55" w:rsidRDefault="00A06D55" w:rsidP="00A06D55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A06D55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71EB452E" wp14:editId="584690A8">
            <wp:extent cx="6296025" cy="2948940"/>
            <wp:effectExtent l="0" t="0" r="9525" b="3810"/>
            <wp:docPr id="41081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12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716D" w14:textId="6B700CD4" w:rsidR="00A06D55" w:rsidRPr="00B079A7" w:rsidRDefault="00A06D55" w:rsidP="00A06D55">
      <w:pPr>
        <w:pStyle w:val="ComentarioInstrucciones"/>
        <w:ind w:left="720"/>
        <w:rPr>
          <w:rStyle w:val="Textoennegrita"/>
          <w:b w:val="0"/>
          <w:bCs w:val="0"/>
          <w:i w:val="0"/>
          <w:iCs w:val="0"/>
          <w:color w:val="000000" w:themeColor="text1"/>
        </w:rPr>
      </w:pPr>
      <w:r w:rsidRPr="00A06D55">
        <w:rPr>
          <w:rStyle w:val="Textoennegrita"/>
          <w:b w:val="0"/>
          <w:bCs w:val="0"/>
          <w:i w:val="0"/>
          <w:iCs w:val="0"/>
          <w:color w:val="000000" w:themeColor="text1"/>
        </w:rPr>
        <w:drawing>
          <wp:inline distT="0" distB="0" distL="0" distR="0" wp14:anchorId="44A9086B" wp14:editId="2BCF7E48">
            <wp:extent cx="6296025" cy="2219960"/>
            <wp:effectExtent l="0" t="0" r="9525" b="8890"/>
            <wp:docPr id="1511117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177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D49E" w14:textId="7DE43791" w:rsidR="00B22247" w:rsidRDefault="00CC4CF0" w:rsidP="00196FB4">
      <w:pPr>
        <w:pStyle w:val="Ttulo1"/>
      </w:pPr>
      <w:bookmarkStart w:id="4" w:name="_Título_4"/>
      <w:bookmarkStart w:id="5" w:name="_Toc163118859"/>
      <w:bookmarkEnd w:id="4"/>
      <w:r>
        <w:t>Ejercicio OGC</w:t>
      </w:r>
      <w:bookmarkEnd w:id="5"/>
    </w:p>
    <w:p w14:paraId="4C438CE3" w14:textId="5AA5020D" w:rsidR="3F4E910F" w:rsidRDefault="00CC4CF0" w:rsidP="00CC4CF0">
      <w:r w:rsidRPr="00CC4CF0">
        <w:t>El objetivo de este ejercicio es familiarizarse con los servicios OGC más utilizados: WMTS, WMS, WFS y WFS-T.</w:t>
      </w:r>
    </w:p>
    <w:p w14:paraId="4A61BACF" w14:textId="4ECC750A" w:rsidR="00CC4CF0" w:rsidRDefault="00CC4CF0" w:rsidP="00CC4CF0">
      <w:r>
        <w:lastRenderedPageBreak/>
        <w:t>Para ello poder crear todos estos servicios y tener total disponibilidad sobre ellos se solicita lo siguiente:</w:t>
      </w:r>
    </w:p>
    <w:p w14:paraId="30091C60" w14:textId="575B4F30" w:rsidR="00CC4CF0" w:rsidRDefault="00CC4CF0" w:rsidP="00CC4CF0">
      <w:pPr>
        <w:pStyle w:val="Prrafodelista"/>
        <w:numPr>
          <w:ilvl w:val="0"/>
          <w:numId w:val="17"/>
        </w:numPr>
      </w:pPr>
      <w:r>
        <w:t>Infraestructura</w:t>
      </w:r>
      <w:r w:rsidR="0018431E">
        <w:t xml:space="preserve"> a instalar en local</w:t>
      </w:r>
    </w:p>
    <w:p w14:paraId="588A8DEC" w14:textId="77777777" w:rsidR="0018431E" w:rsidRPr="00CC4CF0" w:rsidRDefault="0018431E" w:rsidP="0018431E">
      <w:pPr>
        <w:pStyle w:val="Prrafodelista"/>
        <w:numPr>
          <w:ilvl w:val="1"/>
          <w:numId w:val="17"/>
        </w:numPr>
      </w:pPr>
      <w:r>
        <w:t xml:space="preserve">PostgreSQL + Extensión </w:t>
      </w:r>
      <w:proofErr w:type="spellStart"/>
      <w:r>
        <w:t>PostGIS</w:t>
      </w:r>
      <w:proofErr w:type="spellEnd"/>
    </w:p>
    <w:p w14:paraId="050D7AD4" w14:textId="0DFDA979" w:rsidR="0018431E" w:rsidRDefault="0018431E" w:rsidP="0018431E">
      <w:pPr>
        <w:pStyle w:val="Prrafodelista"/>
        <w:numPr>
          <w:ilvl w:val="1"/>
          <w:numId w:val="17"/>
        </w:numPr>
      </w:pPr>
      <w:proofErr w:type="spellStart"/>
      <w:r>
        <w:t>GeoServer</w:t>
      </w:r>
      <w:proofErr w:type="spellEnd"/>
    </w:p>
    <w:p w14:paraId="5C9AF4BD" w14:textId="2DC537E3" w:rsidR="0018431E" w:rsidRDefault="0018431E" w:rsidP="0018431E">
      <w:pPr>
        <w:pStyle w:val="Prrafodelista"/>
        <w:numPr>
          <w:ilvl w:val="0"/>
          <w:numId w:val="17"/>
        </w:numPr>
      </w:pPr>
      <w:r>
        <w:t xml:space="preserve">Una vez instalado PostgreSQL y </w:t>
      </w:r>
      <w:proofErr w:type="spellStart"/>
      <w:r>
        <w:t>Postgis</w:t>
      </w:r>
      <w:proofErr w:type="spellEnd"/>
      <w:r>
        <w:t xml:space="preserve"> importar el </w:t>
      </w:r>
      <w:proofErr w:type="spellStart"/>
      <w:r>
        <w:t>backup</w:t>
      </w:r>
      <w:proofErr w:type="spellEnd"/>
      <w:r>
        <w:t xml:space="preserve"> con los datos que encuentran en la carpeta de entrada</w:t>
      </w:r>
      <w:r w:rsidR="004967C2">
        <w:t xml:space="preserve"> (</w:t>
      </w:r>
      <w:r w:rsidR="004967C2" w:rsidRPr="004967C2">
        <w:t>J:\2024\G24ING\01.03_540-032-02_Formación interna Iker (</w:t>
      </w:r>
      <w:proofErr w:type="spellStart"/>
      <w:r w:rsidR="004967C2" w:rsidRPr="004967C2">
        <w:t>Egibide</w:t>
      </w:r>
      <w:proofErr w:type="spellEnd"/>
      <w:r w:rsidR="004967C2" w:rsidRPr="004967C2">
        <w:t>)\03-Entrada</w:t>
      </w:r>
      <w:r w:rsidR="004967C2">
        <w:t>)</w:t>
      </w:r>
      <w:r>
        <w:t>. Tras la importación verás 3 tablas en base de datos:</w:t>
      </w:r>
    </w:p>
    <w:p w14:paraId="367AD447" w14:textId="1720899E" w:rsidR="0018431E" w:rsidRDefault="0018431E" w:rsidP="0018431E">
      <w:pPr>
        <w:pStyle w:val="Prrafodelista"/>
        <w:numPr>
          <w:ilvl w:val="1"/>
          <w:numId w:val="17"/>
        </w:numPr>
      </w:pPr>
      <w:r>
        <w:t>Incidencias: Puntual</w:t>
      </w:r>
    </w:p>
    <w:p w14:paraId="42F6CCCE" w14:textId="5A644E7F" w:rsidR="0018431E" w:rsidRDefault="0018431E" w:rsidP="0018431E">
      <w:pPr>
        <w:pStyle w:val="Prrafodelista"/>
        <w:numPr>
          <w:ilvl w:val="1"/>
          <w:numId w:val="17"/>
        </w:numPr>
      </w:pPr>
      <w:r>
        <w:t>Inspecciones: Poligonal</w:t>
      </w:r>
    </w:p>
    <w:p w14:paraId="6DBA32FE" w14:textId="4A098270" w:rsidR="0018431E" w:rsidRDefault="0018431E" w:rsidP="0018431E">
      <w:pPr>
        <w:pStyle w:val="Prrafodelista"/>
        <w:numPr>
          <w:ilvl w:val="1"/>
          <w:numId w:val="17"/>
        </w:numPr>
      </w:pPr>
      <w:r>
        <w:t>Distritos: Poligonal</w:t>
      </w:r>
    </w:p>
    <w:p w14:paraId="01B21E14" w14:textId="6B288401" w:rsidR="0018431E" w:rsidRDefault="0018431E" w:rsidP="0018431E">
      <w:pPr>
        <w:pStyle w:val="Prrafodelista"/>
        <w:numPr>
          <w:ilvl w:val="0"/>
          <w:numId w:val="17"/>
        </w:numPr>
      </w:pPr>
      <w:r>
        <w:t xml:space="preserve">Con la base de datos ya creada y las tablas con información geográfica importada crear los siguientes servicios OGC en </w:t>
      </w:r>
      <w:proofErr w:type="spellStart"/>
      <w:r>
        <w:t>GeoServer</w:t>
      </w:r>
      <w:proofErr w:type="spellEnd"/>
    </w:p>
    <w:p w14:paraId="2DBED79A" w14:textId="56D57F90" w:rsidR="0018431E" w:rsidRDefault="0018431E" w:rsidP="0018431E">
      <w:pPr>
        <w:pStyle w:val="Prrafodelista"/>
        <w:numPr>
          <w:ilvl w:val="1"/>
          <w:numId w:val="17"/>
        </w:numPr>
      </w:pPr>
      <w:r>
        <w:t>Crear servicio WMS para inspecciones. Atendiendo a su estado, en el color se deberán mostrar con la siguiente simbología</w:t>
      </w:r>
      <w:r w:rsidR="001C3811">
        <w:t xml:space="preserve"> (SLD)</w:t>
      </w:r>
      <w:r>
        <w:t>.</w:t>
      </w:r>
    </w:p>
    <w:p w14:paraId="6AE442F7" w14:textId="1B431F85" w:rsidR="0018431E" w:rsidRDefault="0018431E" w:rsidP="0018431E">
      <w:pPr>
        <w:pStyle w:val="Prrafodelista"/>
        <w:ind w:left="1440"/>
      </w:pPr>
      <w:r w:rsidRPr="0018431E">
        <w:rPr>
          <w:noProof/>
        </w:rPr>
        <w:drawing>
          <wp:inline distT="0" distB="0" distL="0" distR="0" wp14:anchorId="791CEFF4" wp14:editId="662E5E25">
            <wp:extent cx="2314898" cy="1829055"/>
            <wp:effectExtent l="0" t="0" r="9525" b="0"/>
            <wp:docPr id="1476281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815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70A5" w14:textId="74400A52" w:rsidR="0018431E" w:rsidRDefault="0018431E" w:rsidP="006D623F">
      <w:pPr>
        <w:pStyle w:val="Prrafodelista"/>
        <w:numPr>
          <w:ilvl w:val="1"/>
          <w:numId w:val="17"/>
        </w:numPr>
      </w:pPr>
      <w:r>
        <w:t xml:space="preserve">Crear servicio WFS para distritos. </w:t>
      </w:r>
    </w:p>
    <w:p w14:paraId="744ABFAC" w14:textId="2268315E" w:rsidR="0018431E" w:rsidRDefault="0018431E" w:rsidP="0018431E">
      <w:pPr>
        <w:pStyle w:val="Prrafodelista"/>
        <w:numPr>
          <w:ilvl w:val="1"/>
          <w:numId w:val="17"/>
        </w:numPr>
      </w:pPr>
      <w:r>
        <w:t>Crear servicio WFS-T para incidencias.</w:t>
      </w:r>
    </w:p>
    <w:p w14:paraId="69DCA97D" w14:textId="4EEA94B6" w:rsidR="0018431E" w:rsidRDefault="0018431E" w:rsidP="0018431E">
      <w:pPr>
        <w:pStyle w:val="Prrafodelista"/>
        <w:numPr>
          <w:ilvl w:val="0"/>
          <w:numId w:val="17"/>
        </w:numPr>
      </w:pPr>
      <w:r>
        <w:t xml:space="preserve">Con los servicios creados crear una aplicación sin autenticación en Angular y </w:t>
      </w:r>
      <w:proofErr w:type="spellStart"/>
      <w:r>
        <w:t>OpenLayers</w:t>
      </w:r>
      <w:proofErr w:type="spellEnd"/>
      <w:r>
        <w:t xml:space="preserve"> con la siguiente funcionalidad:</w:t>
      </w:r>
    </w:p>
    <w:p w14:paraId="2C1317CC" w14:textId="3A94F0BB" w:rsidR="0018431E" w:rsidRDefault="0018431E" w:rsidP="0018431E">
      <w:pPr>
        <w:pStyle w:val="Prrafodelista"/>
        <w:numPr>
          <w:ilvl w:val="1"/>
          <w:numId w:val="17"/>
        </w:numPr>
      </w:pPr>
      <w:proofErr w:type="spellStart"/>
      <w:r w:rsidRPr="0018431E">
        <w:rPr>
          <w:b/>
          <w:bCs/>
        </w:rPr>
        <w:t>Layout</w:t>
      </w:r>
      <w:proofErr w:type="spellEnd"/>
      <w:r>
        <w:t>:</w:t>
      </w:r>
    </w:p>
    <w:p w14:paraId="0D9A17FA" w14:textId="41AA0426" w:rsidR="0018431E" w:rsidRDefault="0018431E" w:rsidP="0018431E">
      <w:pPr>
        <w:pStyle w:val="Prrafodelista"/>
        <w:numPr>
          <w:ilvl w:val="2"/>
          <w:numId w:val="17"/>
        </w:numPr>
      </w:pPr>
      <w:r>
        <w:t>Cabecera: Título + Nombre de la aplicación</w:t>
      </w:r>
    </w:p>
    <w:p w14:paraId="430EB66E" w14:textId="1A5EC060" w:rsidR="0018431E" w:rsidRDefault="0018431E" w:rsidP="0018431E">
      <w:pPr>
        <w:pStyle w:val="Prrafodelista"/>
        <w:numPr>
          <w:ilvl w:val="2"/>
          <w:numId w:val="17"/>
        </w:numPr>
      </w:pPr>
      <w:r>
        <w:t>Panel izquierdo: Panel de información</w:t>
      </w:r>
    </w:p>
    <w:p w14:paraId="65F49757" w14:textId="46D2EA8D" w:rsidR="0018431E" w:rsidRDefault="0018431E" w:rsidP="0018431E">
      <w:pPr>
        <w:pStyle w:val="Prrafodelista"/>
        <w:numPr>
          <w:ilvl w:val="2"/>
          <w:numId w:val="17"/>
        </w:numPr>
      </w:pPr>
      <w:r>
        <w:t>Panel centrar: Mapa</w:t>
      </w:r>
    </w:p>
    <w:p w14:paraId="6B6F5030" w14:textId="39DB67D8" w:rsidR="0018431E" w:rsidRPr="0018431E" w:rsidRDefault="0018431E" w:rsidP="0018431E">
      <w:pPr>
        <w:pStyle w:val="Prrafodelista"/>
        <w:numPr>
          <w:ilvl w:val="1"/>
          <w:numId w:val="17"/>
        </w:numPr>
        <w:rPr>
          <w:b/>
          <w:bCs/>
        </w:rPr>
      </w:pPr>
      <w:r w:rsidRPr="0018431E">
        <w:rPr>
          <w:b/>
          <w:bCs/>
        </w:rPr>
        <w:t xml:space="preserve">Componente para cambiar de capa base: Tendrá 2 </w:t>
      </w:r>
      <w:proofErr w:type="gramStart"/>
      <w:r w:rsidRPr="0018431E">
        <w:rPr>
          <w:b/>
          <w:bCs/>
        </w:rPr>
        <w:t xml:space="preserve">capas </w:t>
      </w:r>
      <w:r w:rsidR="00AD1BEE">
        <w:rPr>
          <w:b/>
          <w:bCs/>
        </w:rPr>
        <w:t xml:space="preserve"> (</w:t>
      </w:r>
      <w:proofErr w:type="gramEnd"/>
      <w:r w:rsidR="00AD1BEE">
        <w:rPr>
          <w:b/>
          <w:bCs/>
        </w:rPr>
        <w:t>WMTS, OSM)</w:t>
      </w:r>
    </w:p>
    <w:p w14:paraId="6BC409AC" w14:textId="5417B114" w:rsidR="0018431E" w:rsidRPr="0018431E" w:rsidRDefault="00A06D55" w:rsidP="0018431E">
      <w:pPr>
        <w:pStyle w:val="Prrafodelista"/>
        <w:numPr>
          <w:ilvl w:val="2"/>
          <w:numId w:val="17"/>
        </w:numPr>
      </w:pPr>
      <w:hyperlink r:id="rId46" w:history="1">
        <w:r w:rsidR="0018431E" w:rsidRPr="00DF2C38">
          <w:rPr>
            <w:rStyle w:val="Hipervnculo"/>
            <w:rFonts w:ascii="Arial" w:hAnsi="Arial" w:cs="Arial"/>
            <w:sz w:val="18"/>
            <w:szCs w:val="18"/>
          </w:rPr>
          <w:t>https://sig.urbanismosevilla.org/Serviciosweb/CARTOGU/ArcGisCache/GUIA_URBANA/</w:t>
        </w:r>
      </w:hyperlink>
    </w:p>
    <w:p w14:paraId="1C811F0C" w14:textId="07FB1B56" w:rsidR="0018431E" w:rsidRPr="0018431E" w:rsidRDefault="00A06D55" w:rsidP="0018431E">
      <w:pPr>
        <w:pStyle w:val="Prrafodelista"/>
        <w:numPr>
          <w:ilvl w:val="2"/>
          <w:numId w:val="17"/>
        </w:numPr>
      </w:pPr>
      <w:hyperlink r:id="rId47" w:history="1">
        <w:r w:rsidR="0018431E" w:rsidRPr="00DF2C38">
          <w:rPr>
            <w:rStyle w:val="Hipervnculo"/>
            <w:rFonts w:ascii="Arial" w:hAnsi="Arial" w:cs="Arial"/>
            <w:sz w:val="18"/>
            <w:szCs w:val="18"/>
          </w:rPr>
          <w:t>https://a.tile.openstreetmap.org/</w:t>
        </w:r>
      </w:hyperlink>
    </w:p>
    <w:p w14:paraId="1A5137CB" w14:textId="08CE1F0B" w:rsidR="0018431E" w:rsidRPr="0018431E" w:rsidRDefault="0018431E" w:rsidP="0018431E">
      <w:pPr>
        <w:pStyle w:val="Prrafodelista"/>
        <w:numPr>
          <w:ilvl w:val="2"/>
          <w:numId w:val="17"/>
        </w:numPr>
      </w:pPr>
      <w:r w:rsidRPr="0018431E">
        <w:t xml:space="preserve">Diseño ejemplo de componente: Este se colocará en la parte inferior izquierda del mapa. </w:t>
      </w:r>
      <w:proofErr w:type="spellStart"/>
      <w:r w:rsidRPr="0018431E">
        <w:t>Despues</w:t>
      </w:r>
      <w:proofErr w:type="spellEnd"/>
      <w:r w:rsidRPr="0018431E">
        <w:t xml:space="preserve"> del panel de información.</w:t>
      </w:r>
    </w:p>
    <w:p w14:paraId="68D514F7" w14:textId="54A99607" w:rsidR="0018431E" w:rsidRPr="0018431E" w:rsidRDefault="0018431E" w:rsidP="0018431E">
      <w:pPr>
        <w:pStyle w:val="Prrafodelista"/>
        <w:ind w:left="2160"/>
      </w:pPr>
      <w:r w:rsidRPr="0018431E">
        <w:rPr>
          <w:noProof/>
        </w:rPr>
        <w:drawing>
          <wp:inline distT="0" distB="0" distL="0" distR="0" wp14:anchorId="08ED7ADD" wp14:editId="198F2E7A">
            <wp:extent cx="2248214" cy="1362265"/>
            <wp:effectExtent l="0" t="0" r="0" b="9525"/>
            <wp:docPr id="1944164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648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28C" w14:textId="410158F2" w:rsidR="0018431E" w:rsidRDefault="0018431E" w:rsidP="0018431E">
      <w:pPr>
        <w:pStyle w:val="Prrafodelista"/>
        <w:numPr>
          <w:ilvl w:val="1"/>
          <w:numId w:val="17"/>
        </w:numPr>
      </w:pPr>
      <w:r w:rsidRPr="00386FCF">
        <w:rPr>
          <w:b/>
          <w:bCs/>
        </w:rPr>
        <w:t>Componente de leyenda con las siguientes capas</w:t>
      </w:r>
      <w:r w:rsidR="00386FCF" w:rsidRPr="00386FCF">
        <w:rPr>
          <w:b/>
          <w:bCs/>
        </w:rPr>
        <w:t xml:space="preserve"> creadas en </w:t>
      </w:r>
      <w:proofErr w:type="spellStart"/>
      <w:r w:rsidR="00386FCF" w:rsidRPr="00386FCF">
        <w:rPr>
          <w:b/>
          <w:bCs/>
        </w:rPr>
        <w:t>GeoServer</w:t>
      </w:r>
      <w:proofErr w:type="spellEnd"/>
      <w:r>
        <w:t>:</w:t>
      </w:r>
    </w:p>
    <w:p w14:paraId="7A548497" w14:textId="4B0236D1" w:rsidR="00386FCF" w:rsidRDefault="00386FCF" w:rsidP="00386FCF">
      <w:pPr>
        <w:pStyle w:val="Prrafodelista"/>
        <w:numPr>
          <w:ilvl w:val="2"/>
          <w:numId w:val="17"/>
        </w:numPr>
      </w:pPr>
      <w:r>
        <w:t>Incidencias: WFS-T</w:t>
      </w:r>
    </w:p>
    <w:p w14:paraId="176F9F1A" w14:textId="7E41599D" w:rsidR="00386FCF" w:rsidRDefault="00386FCF" w:rsidP="00386FCF">
      <w:pPr>
        <w:pStyle w:val="Prrafodelista"/>
        <w:numPr>
          <w:ilvl w:val="2"/>
          <w:numId w:val="17"/>
        </w:numPr>
      </w:pPr>
      <w:r>
        <w:t>Inspecciones: Deberá mostrar el temático: WMS</w:t>
      </w:r>
    </w:p>
    <w:p w14:paraId="303760DE" w14:textId="3697A178" w:rsidR="00386FCF" w:rsidRDefault="00386FCF" w:rsidP="00AB1351">
      <w:pPr>
        <w:pStyle w:val="Prrafodelista"/>
        <w:numPr>
          <w:ilvl w:val="2"/>
          <w:numId w:val="17"/>
        </w:numPr>
      </w:pPr>
      <w:r>
        <w:t>Distritos: WFS</w:t>
      </w:r>
    </w:p>
    <w:p w14:paraId="720EB435" w14:textId="7AA3CCB5" w:rsidR="0018431E" w:rsidRDefault="00386FCF" w:rsidP="00386FCF">
      <w:pPr>
        <w:ind w:left="1800"/>
      </w:pPr>
      <w:r>
        <w:t xml:space="preserve">Ejemplo de </w:t>
      </w:r>
      <w:proofErr w:type="spellStart"/>
      <w:r>
        <w:t>layout</w:t>
      </w:r>
      <w:proofErr w:type="spellEnd"/>
      <w:r>
        <w:t>:</w:t>
      </w:r>
    </w:p>
    <w:p w14:paraId="571D9434" w14:textId="61D4230F" w:rsidR="00386FCF" w:rsidRDefault="00386FCF" w:rsidP="00386FCF">
      <w:pPr>
        <w:ind w:left="1800"/>
      </w:pPr>
      <w:r w:rsidRPr="00386FCF">
        <w:rPr>
          <w:noProof/>
        </w:rPr>
        <w:lastRenderedPageBreak/>
        <w:drawing>
          <wp:inline distT="0" distB="0" distL="0" distR="0" wp14:anchorId="2251ED70" wp14:editId="3C0EA63F">
            <wp:extent cx="2800741" cy="3934374"/>
            <wp:effectExtent l="0" t="0" r="0" b="9525"/>
            <wp:docPr id="1655201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16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F62C" w14:textId="0B3BD430" w:rsidR="00386FCF" w:rsidRPr="00386FCF" w:rsidRDefault="00386FCF" w:rsidP="00386FCF">
      <w:pPr>
        <w:pStyle w:val="Prrafodelista"/>
        <w:numPr>
          <w:ilvl w:val="0"/>
          <w:numId w:val="18"/>
        </w:numPr>
      </w:pPr>
      <w:r>
        <w:rPr>
          <w:b/>
          <w:bCs/>
        </w:rPr>
        <w:t>Componente Información del elemento:</w:t>
      </w:r>
    </w:p>
    <w:p w14:paraId="5EF50C97" w14:textId="2860C4C6" w:rsidR="00386FCF" w:rsidRPr="00386FCF" w:rsidRDefault="00386FCF" w:rsidP="00386FCF">
      <w:pPr>
        <w:pStyle w:val="Prrafodelista"/>
        <w:numPr>
          <w:ilvl w:val="1"/>
          <w:numId w:val="18"/>
        </w:numPr>
      </w:pPr>
      <w:r w:rsidRPr="00386FCF">
        <w:t>Al pasar el ratón por encima de la capa de distritos</w:t>
      </w:r>
      <w:r w:rsidR="00AD1BEE">
        <w:t xml:space="preserve"> (WFS)</w:t>
      </w:r>
      <w:r w:rsidRPr="00386FCF">
        <w:t xml:space="preserve"> deberá mostrar un </w:t>
      </w:r>
      <w:proofErr w:type="spellStart"/>
      <w:r w:rsidRPr="00386FCF">
        <w:t>tooltip</w:t>
      </w:r>
      <w:proofErr w:type="spellEnd"/>
      <w:r w:rsidRPr="00386FCF">
        <w:t xml:space="preserve"> con la información de la base de datos</w:t>
      </w:r>
      <w:r w:rsidR="00AD1BEE">
        <w:t>.</w:t>
      </w:r>
    </w:p>
    <w:p w14:paraId="6AC0AF52" w14:textId="11EE4BC6" w:rsidR="00386FCF" w:rsidRPr="00386FCF" w:rsidRDefault="00386FCF" w:rsidP="00386FCF">
      <w:pPr>
        <w:pStyle w:val="Prrafodelista"/>
        <w:numPr>
          <w:ilvl w:val="1"/>
          <w:numId w:val="18"/>
        </w:numPr>
      </w:pPr>
      <w:r w:rsidRPr="00386FCF">
        <w:t>Al hacer clic sobre inspecciones</w:t>
      </w:r>
      <w:r w:rsidR="00AD1BEE">
        <w:t xml:space="preserve"> (WMS)</w:t>
      </w:r>
      <w:r w:rsidRPr="00386FCF">
        <w:t xml:space="preserve"> deberá realizar una llamada </w:t>
      </w:r>
      <w:proofErr w:type="spellStart"/>
      <w:r w:rsidRPr="00386FCF">
        <w:t>GetFeatureInfo</w:t>
      </w:r>
      <w:proofErr w:type="spellEnd"/>
      <w:r w:rsidRPr="00386FCF">
        <w:t xml:space="preserve"> sobre el servicio OGC y mostrar su información en el panel izquierdo de información</w:t>
      </w:r>
      <w:r w:rsidR="00AD1BEE">
        <w:t>.</w:t>
      </w:r>
    </w:p>
    <w:p w14:paraId="21092F00" w14:textId="7B066DFB" w:rsidR="00CC4CF0" w:rsidRDefault="00386FCF" w:rsidP="0040384A">
      <w:pPr>
        <w:pStyle w:val="Prrafodelista"/>
        <w:numPr>
          <w:ilvl w:val="1"/>
          <w:numId w:val="18"/>
        </w:numPr>
      </w:pPr>
      <w:r w:rsidRPr="00386FCF">
        <w:t>Al hacer clic sobre incidencias</w:t>
      </w:r>
      <w:r w:rsidR="00AD1BEE">
        <w:t xml:space="preserve"> (WFS-T)</w:t>
      </w:r>
      <w:r w:rsidRPr="00386FCF">
        <w:t>, se podrá ver su información en el panel izquierdo. Al final de la información, tendrá un botón que permitirá modificar su información y un botón de guardar. El botón de guardar persistirá la información en base datos utilizando WFS-T</w:t>
      </w:r>
    </w:p>
    <w:p w14:paraId="1F403ECA" w14:textId="77777777" w:rsidR="004E37C8" w:rsidRDefault="004E37C8" w:rsidP="00926D52">
      <w:pPr>
        <w:pStyle w:val="ComentarioInstrucciones"/>
      </w:pPr>
    </w:p>
    <w:sectPr w:rsidR="004E37C8" w:rsidSect="00CC4CF0">
      <w:headerReference w:type="default" r:id="rId50"/>
      <w:footerReference w:type="default" r:id="rId51"/>
      <w:pgSz w:w="11900" w:h="16840"/>
      <w:pgMar w:top="851" w:right="851" w:bottom="851" w:left="1134" w:header="6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778A5" w14:textId="77777777" w:rsidR="00CC4CF0" w:rsidRDefault="00CC4CF0" w:rsidP="00196FB4">
      <w:pPr>
        <w:spacing w:before="0" w:after="0" w:line="240" w:lineRule="auto"/>
      </w:pPr>
      <w:r>
        <w:separator/>
      </w:r>
    </w:p>
  </w:endnote>
  <w:endnote w:type="continuationSeparator" w:id="0">
    <w:p w14:paraId="23E13474" w14:textId="77777777" w:rsidR="00CC4CF0" w:rsidRDefault="00CC4CF0" w:rsidP="00196FB4">
      <w:pPr>
        <w:spacing w:before="0" w:after="0" w:line="240" w:lineRule="auto"/>
      </w:pPr>
      <w:r>
        <w:continuationSeparator/>
      </w:r>
    </w:p>
  </w:endnote>
  <w:endnote w:type="continuationNotice" w:id="1">
    <w:p w14:paraId="28B36512" w14:textId="77777777" w:rsidR="00CC4CF0" w:rsidRDefault="00CC4CF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Cuerpo en alf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E6580" w14:textId="77777777" w:rsidR="00196FB4" w:rsidRDefault="00196FB4">
    <w:pPr>
      <w:pStyle w:val="Piedepgina"/>
    </w:pPr>
  </w:p>
  <w:tbl>
    <w:tblPr>
      <w:tblStyle w:val="Tablaconcuadrcula"/>
      <w:tblpPr w:leftFromText="141" w:rightFromText="141" w:vertAnchor="text" w:horzAnchor="margin" w:tblpY="-27"/>
      <w:tblW w:w="116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3"/>
      <w:gridCol w:w="3493"/>
      <w:gridCol w:w="3874"/>
    </w:tblGrid>
    <w:tr w:rsidR="00196FB4" w:rsidRPr="00140DF1" w14:paraId="11BB5A26" w14:textId="77777777" w:rsidTr="00C41D4B">
      <w:trPr>
        <w:trHeight w:val="148"/>
      </w:trPr>
      <w:tc>
        <w:tcPr>
          <w:tcW w:w="4253" w:type="dxa"/>
          <w:shd w:val="clear" w:color="auto" w:fill="FFFFFF" w:themeFill="background1"/>
        </w:tcPr>
        <w:p w14:paraId="1C58BA77" w14:textId="77777777" w:rsidR="00196FB4" w:rsidRPr="00140DF1" w:rsidRDefault="00196FB4" w:rsidP="00196FB4">
          <w:pPr>
            <w:spacing w:before="0" w:after="0"/>
            <w:rPr>
              <w:sz w:val="18"/>
              <w:szCs w:val="18"/>
            </w:rPr>
          </w:pPr>
          <w:r w:rsidRPr="00140DF1">
            <w:rPr>
              <w:sz w:val="18"/>
              <w:szCs w:val="18"/>
            </w:rPr>
            <w:t>© GEOGRAMA</w:t>
          </w:r>
        </w:p>
        <w:p w14:paraId="12F62E57" w14:textId="77777777" w:rsidR="00196FB4" w:rsidRPr="00140DF1" w:rsidRDefault="00196FB4" w:rsidP="00196FB4">
          <w:pPr>
            <w:spacing w:before="0" w:after="0"/>
            <w:rPr>
              <w:sz w:val="18"/>
              <w:szCs w:val="18"/>
            </w:rPr>
          </w:pPr>
          <w:r w:rsidRPr="00140DF1">
            <w:rPr>
              <w:sz w:val="18"/>
              <w:szCs w:val="18"/>
            </w:rPr>
            <w:t>Privado y confidencial 2023</w:t>
          </w:r>
        </w:p>
      </w:tc>
      <w:tc>
        <w:tcPr>
          <w:tcW w:w="3493" w:type="dxa"/>
          <w:shd w:val="clear" w:color="auto" w:fill="FFFFFF" w:themeFill="background1"/>
        </w:tcPr>
        <w:p w14:paraId="095C818C" w14:textId="77777777" w:rsidR="00196FB4" w:rsidRPr="00140DF1" w:rsidRDefault="00196FB4" w:rsidP="00196FB4">
          <w:pPr>
            <w:spacing w:before="0" w:after="0"/>
            <w:rPr>
              <w:b/>
              <w:bCs/>
              <w:sz w:val="18"/>
              <w:szCs w:val="18"/>
            </w:rPr>
          </w:pPr>
          <w:r w:rsidRPr="00140DF1">
            <w:rPr>
              <w:sz w:val="18"/>
              <w:szCs w:val="18"/>
            </w:rPr>
            <w:t xml:space="preserve">        </w:t>
          </w:r>
          <w:r w:rsidRPr="00140DF1">
            <w:rPr>
              <w:b/>
              <w:bCs/>
              <w:color w:val="3B3838" w:themeColor="background2" w:themeShade="40"/>
              <w:sz w:val="18"/>
              <w:szCs w:val="18"/>
            </w:rPr>
            <w:t>Operaciones</w:t>
          </w:r>
        </w:p>
        <w:p w14:paraId="3CE28557" w14:textId="77777777" w:rsidR="00196FB4" w:rsidRPr="00140DF1" w:rsidRDefault="00A06D55" w:rsidP="00196FB4">
          <w:pPr>
            <w:pStyle w:val="Hipervinculo"/>
            <w:rPr>
              <w:rStyle w:val="Hipervnculo"/>
              <w:color w:val="00B3CE"/>
              <w:sz w:val="18"/>
              <w:szCs w:val="18"/>
            </w:rPr>
          </w:pPr>
          <w:hyperlink r:id="rId1" w:history="1">
            <w:r w:rsidR="00196FB4" w:rsidRPr="00140DF1">
              <w:rPr>
                <w:rStyle w:val="Hipervnculo"/>
                <w:sz w:val="18"/>
                <w:szCs w:val="18"/>
              </w:rPr>
              <w:t>www.geograma.com</w:t>
            </w:r>
          </w:hyperlink>
        </w:p>
      </w:tc>
      <w:tc>
        <w:tcPr>
          <w:tcW w:w="3874" w:type="dxa"/>
          <w:shd w:val="clear" w:color="auto" w:fill="FFFFFF" w:themeFill="background1"/>
        </w:tcPr>
        <w:p w14:paraId="59223E42" w14:textId="77777777" w:rsidR="00196FB4" w:rsidRPr="00140DF1" w:rsidRDefault="00196FB4" w:rsidP="00FC5F8B">
          <w:pPr>
            <w:ind w:left="1416"/>
            <w:rPr>
              <w:color w:val="808080" w:themeColor="background1" w:themeShade="80"/>
              <w:sz w:val="18"/>
              <w:szCs w:val="18"/>
            </w:rPr>
          </w:pPr>
          <w:r w:rsidRPr="00140DF1">
            <w:rPr>
              <w:sz w:val="18"/>
              <w:szCs w:val="18"/>
            </w:rPr>
            <w:fldChar w:fldCharType="begin"/>
          </w:r>
          <w:r w:rsidRPr="00140DF1">
            <w:rPr>
              <w:sz w:val="18"/>
              <w:szCs w:val="18"/>
            </w:rPr>
            <w:instrText>PAGE   \* MERGEFORMAT</w:instrText>
          </w:r>
          <w:r w:rsidRPr="00140DF1">
            <w:rPr>
              <w:sz w:val="18"/>
              <w:szCs w:val="18"/>
            </w:rPr>
            <w:fldChar w:fldCharType="separate"/>
          </w:r>
          <w:r w:rsidRPr="00140DF1">
            <w:rPr>
              <w:sz w:val="18"/>
              <w:szCs w:val="18"/>
            </w:rPr>
            <w:t>2</w:t>
          </w:r>
          <w:r w:rsidRPr="00140DF1">
            <w:rPr>
              <w:sz w:val="18"/>
              <w:szCs w:val="18"/>
            </w:rPr>
            <w:fldChar w:fldCharType="end"/>
          </w:r>
        </w:p>
      </w:tc>
    </w:tr>
  </w:tbl>
  <w:p w14:paraId="5B7E140F" w14:textId="77777777" w:rsidR="00196FB4" w:rsidRDefault="00196FB4">
    <w:pPr>
      <w:pStyle w:val="Piedepgina"/>
    </w:pPr>
  </w:p>
  <w:p w14:paraId="0ED45C64" w14:textId="77777777" w:rsidR="00196FB4" w:rsidRDefault="00196FB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A563B" w14:textId="77777777" w:rsidR="00CC4CF0" w:rsidRDefault="00CC4CF0" w:rsidP="00196FB4">
      <w:pPr>
        <w:spacing w:before="0" w:after="0" w:line="240" w:lineRule="auto"/>
      </w:pPr>
      <w:r>
        <w:separator/>
      </w:r>
    </w:p>
  </w:footnote>
  <w:footnote w:type="continuationSeparator" w:id="0">
    <w:p w14:paraId="24D8BD85" w14:textId="77777777" w:rsidR="00CC4CF0" w:rsidRDefault="00CC4CF0" w:rsidP="00196FB4">
      <w:pPr>
        <w:spacing w:before="0" w:after="0" w:line="240" w:lineRule="auto"/>
      </w:pPr>
      <w:r>
        <w:continuationSeparator/>
      </w:r>
    </w:p>
  </w:footnote>
  <w:footnote w:type="continuationNotice" w:id="1">
    <w:p w14:paraId="47022CFB" w14:textId="77777777" w:rsidR="00CC4CF0" w:rsidRDefault="00CC4CF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CE334" w14:textId="77777777" w:rsidR="00196FB4" w:rsidRDefault="00196FB4">
    <w:pPr>
      <w:pStyle w:val="Encabezado"/>
    </w:pPr>
    <w:r w:rsidRPr="00B707E3">
      <w:rPr>
        <w:noProof/>
      </w:rPr>
      <w:drawing>
        <wp:anchor distT="0" distB="0" distL="114300" distR="114300" simplePos="0" relativeHeight="251658241" behindDoc="0" locked="0" layoutInCell="1" allowOverlap="1" wp14:anchorId="3D9F1B9D" wp14:editId="1BF325B0">
          <wp:simplePos x="0" y="0"/>
          <wp:positionH relativeFrom="column">
            <wp:posOffset>5258435</wp:posOffset>
          </wp:positionH>
          <wp:positionV relativeFrom="paragraph">
            <wp:posOffset>92710</wp:posOffset>
          </wp:positionV>
          <wp:extent cx="1272208" cy="409124"/>
          <wp:effectExtent l="0" t="0" r="4445" b="0"/>
          <wp:wrapSquare wrapText="bothSides"/>
          <wp:docPr id="2068364270" name="Imagen 2068364270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2208" cy="409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00480">
      <w:rPr>
        <w:noProof/>
      </w:rPr>
      <w:drawing>
        <wp:anchor distT="0" distB="0" distL="114300" distR="114300" simplePos="0" relativeHeight="251658240" behindDoc="1" locked="0" layoutInCell="1" allowOverlap="1" wp14:anchorId="59F987A2" wp14:editId="54D5429E">
          <wp:simplePos x="0" y="0"/>
          <wp:positionH relativeFrom="column">
            <wp:posOffset>-703385</wp:posOffset>
          </wp:positionH>
          <wp:positionV relativeFrom="paragraph">
            <wp:posOffset>0</wp:posOffset>
          </wp:positionV>
          <wp:extent cx="3285490" cy="505460"/>
          <wp:effectExtent l="0" t="0" r="0" b="0"/>
          <wp:wrapNone/>
          <wp:docPr id="330285604" name="Imagen 330285604" descr="Forma, Círcul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DB8368DC-BF28-4147-B94A-3D8BA0398CA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8" descr="Forma, Círculo&#10;&#10;Descripción generada automáticamente">
                    <a:extLst>
                      <a:ext uri="{FF2B5EF4-FFF2-40B4-BE49-F238E27FC236}">
                        <a16:creationId xmlns:a16="http://schemas.microsoft.com/office/drawing/2014/main" id="{DB8368DC-BF28-4147-B94A-3D8BA0398CA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9412" r="20578" b="-1"/>
                  <a:stretch/>
                </pic:blipFill>
                <pic:spPr>
                  <a:xfrm>
                    <a:off x="0" y="0"/>
                    <a:ext cx="3285490" cy="505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7AA"/>
    <w:multiLevelType w:val="hybridMultilevel"/>
    <w:tmpl w:val="2EE446D2"/>
    <w:lvl w:ilvl="0" w:tplc="0C0A000F">
      <w:start w:val="1"/>
      <w:numFmt w:val="decimal"/>
      <w:lvlText w:val="%1."/>
      <w:lvlJc w:val="left"/>
      <w:pPr>
        <w:ind w:left="426" w:hanging="360"/>
      </w:pPr>
      <w:rPr>
        <w:rFonts w:hint="default"/>
        <w:color w:val="6168F4"/>
      </w:rPr>
    </w:lvl>
    <w:lvl w:ilvl="1" w:tplc="FFFFFFFF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  <w:color w:val="6168F4"/>
      </w:rPr>
    </w:lvl>
    <w:lvl w:ilvl="2" w:tplc="FFFFFFFF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306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66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" w15:restartNumberingAfterBreak="0">
    <w:nsid w:val="041556A3"/>
    <w:multiLevelType w:val="hybridMultilevel"/>
    <w:tmpl w:val="DFCAD7AA"/>
    <w:lvl w:ilvl="0" w:tplc="5B6A7768">
      <w:start w:val="1"/>
      <w:numFmt w:val="decimal"/>
      <w:lvlText w:val="%1."/>
      <w:lvlJc w:val="left"/>
      <w:pPr>
        <w:ind w:left="720" w:hanging="360"/>
      </w:pPr>
      <w:rPr>
        <w:rFonts w:hint="default"/>
        <w:color w:val="7030A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63810"/>
    <w:multiLevelType w:val="multilevel"/>
    <w:tmpl w:val="17FA45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F414D3"/>
    <w:multiLevelType w:val="hybridMultilevel"/>
    <w:tmpl w:val="9356B56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AE44C9"/>
    <w:multiLevelType w:val="hybridMultilevel"/>
    <w:tmpl w:val="A05A17CA"/>
    <w:lvl w:ilvl="0" w:tplc="0D7489C0">
      <w:start w:val="1"/>
      <w:numFmt w:val="bullet"/>
      <w:pStyle w:val="CheckList"/>
      <w:lvlText w:val=""/>
      <w:lvlJc w:val="left"/>
      <w:pPr>
        <w:ind w:left="360" w:hanging="360"/>
      </w:pPr>
      <w:rPr>
        <w:rFonts w:ascii="Wingdings" w:hAnsi="Wingdings" w:hint="default"/>
        <w:color w:val="6168F4"/>
      </w:r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65F709B"/>
    <w:multiLevelType w:val="multilevel"/>
    <w:tmpl w:val="1D3874E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sz w:val="24"/>
        <w:szCs w:val="24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E64185"/>
    <w:multiLevelType w:val="multilevel"/>
    <w:tmpl w:val="A5681C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757C41"/>
    <w:multiLevelType w:val="multilevel"/>
    <w:tmpl w:val="2E388C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97607F"/>
    <w:multiLevelType w:val="hybridMultilevel"/>
    <w:tmpl w:val="452AC9FA"/>
    <w:lvl w:ilvl="0" w:tplc="1ED41512">
      <w:start w:val="1"/>
      <w:numFmt w:val="bullet"/>
      <w:pStyle w:val="Listaconvietas"/>
      <w:lvlText w:val=""/>
      <w:lvlJc w:val="left"/>
      <w:pPr>
        <w:ind w:left="426" w:hanging="360"/>
      </w:pPr>
      <w:rPr>
        <w:rFonts w:ascii="Symbol" w:hAnsi="Symbol" w:hint="default"/>
        <w:color w:val="6168F4"/>
      </w:rPr>
    </w:lvl>
    <w:lvl w:ilvl="1" w:tplc="4AB0D214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  <w:color w:val="6168F4"/>
      </w:rPr>
    </w:lvl>
    <w:lvl w:ilvl="2" w:tplc="FFFFFFFF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306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66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9" w15:restartNumberingAfterBreak="0">
    <w:nsid w:val="2680405C"/>
    <w:multiLevelType w:val="hybridMultilevel"/>
    <w:tmpl w:val="E356E78C"/>
    <w:lvl w:ilvl="0" w:tplc="8904F28E">
      <w:start w:val="1"/>
      <w:numFmt w:val="bullet"/>
      <w:pStyle w:val="Listaconvietas2"/>
      <w:lvlText w:val=""/>
      <w:lvlJc w:val="left"/>
      <w:pPr>
        <w:ind w:left="720" w:hanging="360"/>
      </w:pPr>
      <w:rPr>
        <w:rFonts w:ascii="Wingdings" w:hAnsi="Wingdings" w:hint="default"/>
        <w:color w:val="6168F4"/>
      </w:rPr>
    </w:lvl>
    <w:lvl w:ilvl="1" w:tplc="2C36897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6168F4"/>
      </w:rPr>
    </w:lvl>
    <w:lvl w:ilvl="2" w:tplc="AE929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6168F4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25FB5"/>
    <w:multiLevelType w:val="hybridMultilevel"/>
    <w:tmpl w:val="D20482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74A7F"/>
    <w:multiLevelType w:val="hybridMultilevel"/>
    <w:tmpl w:val="5F9C54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814EB0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EBD2AE8"/>
    <w:multiLevelType w:val="multilevel"/>
    <w:tmpl w:val="905A53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991C42"/>
    <w:multiLevelType w:val="hybridMultilevel"/>
    <w:tmpl w:val="761CAD9E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4EEC0A34"/>
    <w:multiLevelType w:val="hybridMultilevel"/>
    <w:tmpl w:val="6870E9C4"/>
    <w:lvl w:ilvl="0" w:tplc="0C0A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5FC7F66"/>
    <w:multiLevelType w:val="hybridMultilevel"/>
    <w:tmpl w:val="8D70A1EC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E46C63"/>
    <w:multiLevelType w:val="multilevel"/>
    <w:tmpl w:val="B0EA9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FF3846"/>
    <w:multiLevelType w:val="multilevel"/>
    <w:tmpl w:val="38DA94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E061A5"/>
    <w:multiLevelType w:val="hybridMultilevel"/>
    <w:tmpl w:val="061245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E43EF8"/>
    <w:multiLevelType w:val="hybridMultilevel"/>
    <w:tmpl w:val="46A0D66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6168F4"/>
      </w:rPr>
    </w:lvl>
    <w:lvl w:ilvl="1" w:tplc="A3E07C0E">
      <w:numFmt w:val="bullet"/>
      <w:pStyle w:val="Listaconvietas4"/>
      <w:lvlText w:val="-"/>
      <w:lvlJc w:val="left"/>
      <w:pPr>
        <w:ind w:left="1440" w:hanging="360"/>
      </w:pPr>
      <w:rPr>
        <w:rFonts w:ascii="Verdana" w:hAnsi="Verdana" w:cs="Times New Roman" w:hint="default"/>
        <w:color w:val="6168F4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6168F4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311158">
    <w:abstractNumId w:val="5"/>
  </w:num>
  <w:num w:numId="2" w16cid:durableId="1961258006">
    <w:abstractNumId w:val="4"/>
  </w:num>
  <w:num w:numId="3" w16cid:durableId="1633901303">
    <w:abstractNumId w:val="9"/>
  </w:num>
  <w:num w:numId="4" w16cid:durableId="6955438">
    <w:abstractNumId w:val="20"/>
  </w:num>
  <w:num w:numId="5" w16cid:durableId="1411195460">
    <w:abstractNumId w:val="12"/>
  </w:num>
  <w:num w:numId="6" w16cid:durableId="1338997651">
    <w:abstractNumId w:val="1"/>
  </w:num>
  <w:num w:numId="7" w16cid:durableId="1724595539">
    <w:abstractNumId w:val="8"/>
  </w:num>
  <w:num w:numId="8" w16cid:durableId="438717836">
    <w:abstractNumId w:val="16"/>
  </w:num>
  <w:num w:numId="9" w16cid:durableId="663893787">
    <w:abstractNumId w:val="15"/>
  </w:num>
  <w:num w:numId="10" w16cid:durableId="1134061539">
    <w:abstractNumId w:val="17"/>
  </w:num>
  <w:num w:numId="11" w16cid:durableId="1212882735">
    <w:abstractNumId w:val="13"/>
  </w:num>
  <w:num w:numId="12" w16cid:durableId="409234875">
    <w:abstractNumId w:val="2"/>
  </w:num>
  <w:num w:numId="13" w16cid:durableId="1667127503">
    <w:abstractNumId w:val="7"/>
  </w:num>
  <w:num w:numId="14" w16cid:durableId="1280141008">
    <w:abstractNumId w:val="6"/>
  </w:num>
  <w:num w:numId="15" w16cid:durableId="333991783">
    <w:abstractNumId w:val="18"/>
  </w:num>
  <w:num w:numId="16" w16cid:durableId="871577590">
    <w:abstractNumId w:val="0"/>
  </w:num>
  <w:num w:numId="17" w16cid:durableId="748887776">
    <w:abstractNumId w:val="11"/>
  </w:num>
  <w:num w:numId="18" w16cid:durableId="1584610322">
    <w:abstractNumId w:val="14"/>
  </w:num>
  <w:num w:numId="19" w16cid:durableId="16737017">
    <w:abstractNumId w:val="10"/>
  </w:num>
  <w:num w:numId="20" w16cid:durableId="16781952">
    <w:abstractNumId w:val="19"/>
  </w:num>
  <w:num w:numId="21" w16cid:durableId="6795024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A96"/>
    <w:rsid w:val="00045565"/>
    <w:rsid w:val="000E20A0"/>
    <w:rsid w:val="000E7309"/>
    <w:rsid w:val="000F6337"/>
    <w:rsid w:val="0011726C"/>
    <w:rsid w:val="00140DF1"/>
    <w:rsid w:val="0018431E"/>
    <w:rsid w:val="00191F52"/>
    <w:rsid w:val="00196FB4"/>
    <w:rsid w:val="00197C62"/>
    <w:rsid w:val="001C3811"/>
    <w:rsid w:val="00253898"/>
    <w:rsid w:val="00263084"/>
    <w:rsid w:val="00286706"/>
    <w:rsid w:val="002C075E"/>
    <w:rsid w:val="002C234D"/>
    <w:rsid w:val="002E701A"/>
    <w:rsid w:val="00323B21"/>
    <w:rsid w:val="00333917"/>
    <w:rsid w:val="003867EF"/>
    <w:rsid w:val="00386FCF"/>
    <w:rsid w:val="003B2EFF"/>
    <w:rsid w:val="003C3469"/>
    <w:rsid w:val="00400809"/>
    <w:rsid w:val="004967C2"/>
    <w:rsid w:val="004E37C8"/>
    <w:rsid w:val="00502660"/>
    <w:rsid w:val="00510BA1"/>
    <w:rsid w:val="00530FA5"/>
    <w:rsid w:val="005F3811"/>
    <w:rsid w:val="0063731B"/>
    <w:rsid w:val="00667B85"/>
    <w:rsid w:val="00693CE6"/>
    <w:rsid w:val="006B6919"/>
    <w:rsid w:val="006E226B"/>
    <w:rsid w:val="006F036E"/>
    <w:rsid w:val="00791A96"/>
    <w:rsid w:val="0079240E"/>
    <w:rsid w:val="007D6640"/>
    <w:rsid w:val="00856117"/>
    <w:rsid w:val="008807EF"/>
    <w:rsid w:val="00892E98"/>
    <w:rsid w:val="008B30AB"/>
    <w:rsid w:val="008E7907"/>
    <w:rsid w:val="00921873"/>
    <w:rsid w:val="00926D52"/>
    <w:rsid w:val="00950131"/>
    <w:rsid w:val="0097711B"/>
    <w:rsid w:val="009B4AC7"/>
    <w:rsid w:val="009C088D"/>
    <w:rsid w:val="009E3BB8"/>
    <w:rsid w:val="00A06D55"/>
    <w:rsid w:val="00A272CC"/>
    <w:rsid w:val="00AA0B73"/>
    <w:rsid w:val="00AD1626"/>
    <w:rsid w:val="00AD1BEE"/>
    <w:rsid w:val="00AF164A"/>
    <w:rsid w:val="00B079A7"/>
    <w:rsid w:val="00B11A02"/>
    <w:rsid w:val="00B21FE1"/>
    <w:rsid w:val="00B22247"/>
    <w:rsid w:val="00B237AC"/>
    <w:rsid w:val="00B41FB0"/>
    <w:rsid w:val="00B42F71"/>
    <w:rsid w:val="00B55EA8"/>
    <w:rsid w:val="00BA71CB"/>
    <w:rsid w:val="00BA7F19"/>
    <w:rsid w:val="00BB4658"/>
    <w:rsid w:val="00BD57CC"/>
    <w:rsid w:val="00BF2EA9"/>
    <w:rsid w:val="00C15C1A"/>
    <w:rsid w:val="00C25A36"/>
    <w:rsid w:val="00C41D4B"/>
    <w:rsid w:val="00C463D5"/>
    <w:rsid w:val="00C46660"/>
    <w:rsid w:val="00CC4CF0"/>
    <w:rsid w:val="00CF0582"/>
    <w:rsid w:val="00D228AB"/>
    <w:rsid w:val="00D32C77"/>
    <w:rsid w:val="00D33EBB"/>
    <w:rsid w:val="00DB408C"/>
    <w:rsid w:val="00E20FFF"/>
    <w:rsid w:val="00E24203"/>
    <w:rsid w:val="00E44F47"/>
    <w:rsid w:val="00EA0150"/>
    <w:rsid w:val="00FA7F3F"/>
    <w:rsid w:val="00FB3CFE"/>
    <w:rsid w:val="00FC5F8B"/>
    <w:rsid w:val="00FE1975"/>
    <w:rsid w:val="00FF5994"/>
    <w:rsid w:val="01D17207"/>
    <w:rsid w:val="14764B0C"/>
    <w:rsid w:val="151936A0"/>
    <w:rsid w:val="16B50701"/>
    <w:rsid w:val="3F4E910F"/>
    <w:rsid w:val="4F70791A"/>
    <w:rsid w:val="5CFC7B36"/>
    <w:rsid w:val="73C8B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58160"/>
  <w15:chartTrackingRefBased/>
  <w15:docId w15:val="{BD275D2A-F289-4F21-8DCE-7FFEBEE2A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 w:qFormat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01A"/>
    <w:pPr>
      <w:spacing w:before="120" w:after="120" w:line="276" w:lineRule="auto"/>
      <w:jc w:val="both"/>
    </w:pPr>
    <w:rPr>
      <w:rFonts w:ascii="Montserrat" w:eastAsia="Times New Roman" w:hAnsi="Montserrat" w:cs="Open Sans"/>
      <w:color w:val="000000"/>
      <w:kern w:val="0"/>
      <w:sz w:val="20"/>
      <w:szCs w:val="20"/>
      <w:shd w:val="clear" w:color="auto" w:fill="FFFFFF"/>
      <w:lang w:eastAsia="es-ES"/>
    </w:rPr>
  </w:style>
  <w:style w:type="paragraph" w:styleId="Ttulo1">
    <w:name w:val="heading 1"/>
    <w:aliases w:val="H1,título 1,Chapter title,h1"/>
    <w:basedOn w:val="Normal"/>
    <w:next w:val="Normal"/>
    <w:link w:val="Ttulo1Car"/>
    <w:qFormat/>
    <w:rsid w:val="00196FB4"/>
    <w:pPr>
      <w:keepNext/>
      <w:numPr>
        <w:numId w:val="1"/>
      </w:numPr>
      <w:spacing w:before="360" w:after="180" w:line="240" w:lineRule="auto"/>
      <w:outlineLvl w:val="0"/>
    </w:pPr>
    <w:rPr>
      <w:rFonts w:cs="Arial"/>
      <w:b/>
      <w:bCs/>
      <w:kern w:val="32"/>
      <w:sz w:val="40"/>
      <w:szCs w:val="40"/>
    </w:rPr>
  </w:style>
  <w:style w:type="paragraph" w:styleId="Ttulo2">
    <w:name w:val="heading 2"/>
    <w:basedOn w:val="Normal"/>
    <w:next w:val="Normal"/>
    <w:link w:val="Ttulo2Car"/>
    <w:qFormat/>
    <w:rsid w:val="00196FB4"/>
    <w:pPr>
      <w:keepNext/>
      <w:numPr>
        <w:ilvl w:val="1"/>
        <w:numId w:val="1"/>
      </w:numPr>
      <w:spacing w:before="360" w:after="180"/>
      <w:outlineLvl w:val="1"/>
    </w:pPr>
    <w:rPr>
      <w:rFonts w:cs="Arial"/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qFormat/>
    <w:rsid w:val="00196FB4"/>
    <w:pPr>
      <w:keepNext/>
      <w:numPr>
        <w:ilvl w:val="2"/>
        <w:numId w:val="1"/>
      </w:numPr>
      <w:spacing w:before="360" w:after="180"/>
      <w:outlineLvl w:val="2"/>
    </w:pPr>
    <w:rPr>
      <w:b/>
      <w:bCs/>
      <w:color w:val="auto"/>
      <w:sz w:val="28"/>
      <w:szCs w:val="28"/>
      <w:u w:val="single"/>
      <w:lang w:val="x-none" w:eastAsia="x-none"/>
    </w:rPr>
  </w:style>
  <w:style w:type="paragraph" w:styleId="Ttulo4">
    <w:name w:val="heading 4"/>
    <w:basedOn w:val="Normal"/>
    <w:next w:val="Normal"/>
    <w:link w:val="Ttulo4Car"/>
    <w:qFormat/>
    <w:rsid w:val="00196FB4"/>
    <w:pPr>
      <w:numPr>
        <w:ilvl w:val="3"/>
        <w:numId w:val="1"/>
      </w:numPr>
      <w:outlineLvl w:val="3"/>
    </w:pPr>
    <w:rPr>
      <w:b/>
      <w:color w:val="auto"/>
      <w:sz w:val="24"/>
      <w:szCs w:val="24"/>
    </w:rPr>
  </w:style>
  <w:style w:type="paragraph" w:styleId="Ttulo5">
    <w:name w:val="heading 5"/>
    <w:basedOn w:val="Normal"/>
    <w:next w:val="Normal"/>
    <w:link w:val="Ttulo5Car"/>
    <w:qFormat/>
    <w:rsid w:val="00196FB4"/>
    <w:pPr>
      <w:numPr>
        <w:ilvl w:val="4"/>
        <w:numId w:val="1"/>
      </w:numPr>
      <w:spacing w:after="60"/>
      <w:outlineLvl w:val="4"/>
    </w:pPr>
    <w:rPr>
      <w:b/>
      <w:bCs/>
      <w:i/>
      <w:iCs/>
    </w:rPr>
  </w:style>
  <w:style w:type="paragraph" w:styleId="Ttulo6">
    <w:name w:val="heading 6"/>
    <w:basedOn w:val="Normal"/>
    <w:next w:val="Normal"/>
    <w:link w:val="Ttulo6Car"/>
    <w:qFormat/>
    <w:rsid w:val="00196FB4"/>
    <w:pPr>
      <w:numPr>
        <w:ilvl w:val="5"/>
        <w:numId w:val="1"/>
      </w:numPr>
      <w:spacing w:after="60" w:line="240" w:lineRule="auto"/>
      <w:jc w:val="left"/>
      <w:outlineLvl w:val="5"/>
    </w:pPr>
    <w:rPr>
      <w:b/>
      <w:bCs/>
      <w:color w:val="auto"/>
      <w:u w:val="single"/>
      <w:lang w:val="gl-ES"/>
    </w:rPr>
  </w:style>
  <w:style w:type="paragraph" w:styleId="Ttulo7">
    <w:name w:val="heading 7"/>
    <w:basedOn w:val="Normal"/>
    <w:next w:val="Normal"/>
    <w:link w:val="Ttulo7Car"/>
    <w:qFormat/>
    <w:rsid w:val="00196FB4"/>
    <w:pPr>
      <w:numPr>
        <w:ilvl w:val="6"/>
        <w:numId w:val="1"/>
      </w:numPr>
      <w:spacing w:after="60" w:line="240" w:lineRule="auto"/>
      <w:jc w:val="left"/>
      <w:outlineLvl w:val="6"/>
    </w:pPr>
    <w:rPr>
      <w:color w:val="auto"/>
      <w:lang w:val="gl-ES"/>
    </w:rPr>
  </w:style>
  <w:style w:type="paragraph" w:styleId="Ttulo8">
    <w:name w:val="heading 8"/>
    <w:basedOn w:val="Normal"/>
    <w:next w:val="Normal"/>
    <w:link w:val="Ttulo8Car"/>
    <w:qFormat/>
    <w:rsid w:val="00196FB4"/>
    <w:pPr>
      <w:numPr>
        <w:ilvl w:val="7"/>
        <w:numId w:val="1"/>
      </w:numPr>
      <w:spacing w:after="60" w:line="240" w:lineRule="auto"/>
      <w:jc w:val="left"/>
      <w:outlineLvl w:val="7"/>
    </w:pPr>
    <w:rPr>
      <w:rFonts w:ascii="Times New Roman" w:hAnsi="Times New Roman"/>
      <w:i/>
      <w:iCs/>
      <w:color w:val="auto"/>
      <w:sz w:val="24"/>
      <w:lang w:val="gl-ES"/>
    </w:rPr>
  </w:style>
  <w:style w:type="paragraph" w:styleId="Ttulo9">
    <w:name w:val="heading 9"/>
    <w:basedOn w:val="Normal"/>
    <w:next w:val="Normal"/>
    <w:link w:val="Ttulo9Car"/>
    <w:qFormat/>
    <w:rsid w:val="00196FB4"/>
    <w:pPr>
      <w:numPr>
        <w:ilvl w:val="8"/>
        <w:numId w:val="1"/>
      </w:numPr>
      <w:spacing w:after="60" w:line="240" w:lineRule="auto"/>
      <w:jc w:val="left"/>
      <w:outlineLvl w:val="8"/>
    </w:pPr>
    <w:rPr>
      <w:rFonts w:ascii="Arial" w:hAnsi="Arial" w:cs="Arial"/>
      <w:color w:val="auto"/>
      <w:sz w:val="22"/>
      <w:szCs w:val="22"/>
      <w:lang w:val="gl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H1 Car,título 1 Car,Chapter title Car,h1 Car"/>
    <w:basedOn w:val="Fuentedeprrafopredeter"/>
    <w:link w:val="Ttulo1"/>
    <w:qFormat/>
    <w:rsid w:val="00196FB4"/>
    <w:rPr>
      <w:rFonts w:ascii="Montserrat" w:eastAsia="Times New Roman" w:hAnsi="Montserrat" w:cs="Arial"/>
      <w:b/>
      <w:bCs/>
      <w:color w:val="000000"/>
      <w:kern w:val="32"/>
      <w:sz w:val="40"/>
      <w:szCs w:val="40"/>
      <w:lang w:eastAsia="es-ES"/>
    </w:rPr>
  </w:style>
  <w:style w:type="character" w:customStyle="1" w:styleId="Ttulo2Car">
    <w:name w:val="Título 2 Car"/>
    <w:basedOn w:val="Fuentedeprrafopredeter"/>
    <w:link w:val="Ttulo2"/>
    <w:rsid w:val="00196FB4"/>
    <w:rPr>
      <w:rFonts w:ascii="Montserrat" w:eastAsia="Times New Roman" w:hAnsi="Montserrat" w:cs="Arial"/>
      <w:b/>
      <w:bCs/>
      <w:color w:val="000000"/>
      <w:kern w:val="0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rsid w:val="00196FB4"/>
    <w:rPr>
      <w:rFonts w:ascii="Montserrat" w:eastAsia="Times New Roman" w:hAnsi="Montserrat" w:cs="Open Sans"/>
      <w:b/>
      <w:bCs/>
      <w:kern w:val="0"/>
      <w:sz w:val="28"/>
      <w:szCs w:val="28"/>
      <w:u w:val="single"/>
      <w:lang w:val="x-none" w:eastAsia="x-none"/>
    </w:rPr>
  </w:style>
  <w:style w:type="character" w:customStyle="1" w:styleId="Ttulo4Car">
    <w:name w:val="Título 4 Car"/>
    <w:basedOn w:val="Fuentedeprrafopredeter"/>
    <w:link w:val="Ttulo4"/>
    <w:rsid w:val="00196FB4"/>
    <w:rPr>
      <w:rFonts w:ascii="Montserrat" w:eastAsia="Times New Roman" w:hAnsi="Montserrat" w:cs="Open Sans"/>
      <w:b/>
      <w:kern w:val="0"/>
      <w:sz w:val="24"/>
      <w:szCs w:val="24"/>
      <w:lang w:eastAsia="es-ES"/>
    </w:rPr>
  </w:style>
  <w:style w:type="character" w:customStyle="1" w:styleId="Ttulo5Car">
    <w:name w:val="Título 5 Car"/>
    <w:basedOn w:val="Fuentedeprrafopredeter"/>
    <w:link w:val="Ttulo5"/>
    <w:rsid w:val="00196FB4"/>
    <w:rPr>
      <w:rFonts w:ascii="Montserrat" w:eastAsia="Times New Roman" w:hAnsi="Montserrat" w:cs="Open Sans"/>
      <w:b/>
      <w:bCs/>
      <w:i/>
      <w:iCs/>
      <w:color w:val="000000"/>
      <w:kern w:val="0"/>
      <w:sz w:val="20"/>
      <w:szCs w:val="20"/>
      <w:lang w:eastAsia="es-ES"/>
    </w:rPr>
  </w:style>
  <w:style w:type="character" w:customStyle="1" w:styleId="Ttulo6Car">
    <w:name w:val="Título 6 Car"/>
    <w:basedOn w:val="Fuentedeprrafopredeter"/>
    <w:link w:val="Ttulo6"/>
    <w:rsid w:val="00196FB4"/>
    <w:rPr>
      <w:rFonts w:ascii="Montserrat" w:eastAsia="Times New Roman" w:hAnsi="Montserrat" w:cs="Open Sans"/>
      <w:b/>
      <w:bCs/>
      <w:kern w:val="0"/>
      <w:sz w:val="20"/>
      <w:szCs w:val="20"/>
      <w:u w:val="single"/>
      <w:lang w:val="gl-ES" w:eastAsia="es-ES"/>
    </w:rPr>
  </w:style>
  <w:style w:type="character" w:customStyle="1" w:styleId="Ttulo7Car">
    <w:name w:val="Título 7 Car"/>
    <w:basedOn w:val="Fuentedeprrafopredeter"/>
    <w:link w:val="Ttulo7"/>
    <w:rsid w:val="00196FB4"/>
    <w:rPr>
      <w:rFonts w:ascii="Montserrat" w:eastAsia="Times New Roman" w:hAnsi="Montserrat" w:cs="Open Sans"/>
      <w:kern w:val="0"/>
      <w:sz w:val="20"/>
      <w:szCs w:val="20"/>
      <w:lang w:val="gl-ES" w:eastAsia="es-ES"/>
    </w:rPr>
  </w:style>
  <w:style w:type="character" w:customStyle="1" w:styleId="Ttulo8Car">
    <w:name w:val="Título 8 Car"/>
    <w:basedOn w:val="Fuentedeprrafopredeter"/>
    <w:link w:val="Ttulo8"/>
    <w:rsid w:val="00196FB4"/>
    <w:rPr>
      <w:rFonts w:ascii="Times New Roman" w:eastAsia="Times New Roman" w:hAnsi="Times New Roman" w:cs="Open Sans"/>
      <w:i/>
      <w:iCs/>
      <w:kern w:val="0"/>
      <w:sz w:val="24"/>
      <w:szCs w:val="20"/>
      <w:lang w:val="gl-ES" w:eastAsia="es-ES"/>
    </w:rPr>
  </w:style>
  <w:style w:type="character" w:customStyle="1" w:styleId="Ttulo9Car">
    <w:name w:val="Título 9 Car"/>
    <w:basedOn w:val="Fuentedeprrafopredeter"/>
    <w:link w:val="Ttulo9"/>
    <w:rsid w:val="00196FB4"/>
    <w:rPr>
      <w:rFonts w:ascii="Arial" w:eastAsia="Times New Roman" w:hAnsi="Arial" w:cs="Arial"/>
      <w:kern w:val="0"/>
      <w:lang w:val="gl-ES" w:eastAsia="es-ES"/>
    </w:rPr>
  </w:style>
  <w:style w:type="character" w:styleId="Textoennegrita">
    <w:name w:val="Strong"/>
    <w:uiPriority w:val="22"/>
    <w:qFormat/>
    <w:rsid w:val="00196FB4"/>
    <w:rPr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96FB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96FB4"/>
    <w:rPr>
      <w:rFonts w:ascii="Montserrat" w:eastAsia="Times New Roman" w:hAnsi="Montserrat" w:cs="Open Sans"/>
      <w:i/>
      <w:iCs/>
      <w:color w:val="4472C4" w:themeColor="accent1"/>
      <w:kern w:val="0"/>
      <w:sz w:val="20"/>
      <w:szCs w:val="20"/>
      <w:lang w:eastAsia="es-ES"/>
    </w:rPr>
  </w:style>
  <w:style w:type="table" w:styleId="Tablaconcuadrcula5oscura-nfasis3">
    <w:name w:val="Grid Table 5 Dark Accent 3"/>
    <w:basedOn w:val="Tablanormal"/>
    <w:uiPriority w:val="50"/>
    <w:rsid w:val="00196FB4"/>
    <w:pPr>
      <w:spacing w:after="0" w:line="240" w:lineRule="auto"/>
    </w:pPr>
    <w:rPr>
      <w:kern w:val="0"/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Textosencabezadostablas">
    <w:name w:val="Textos encabezados tablas"/>
    <w:link w:val="TextosencabezadostablasCar"/>
    <w:qFormat/>
    <w:rsid w:val="00196FB4"/>
    <w:pPr>
      <w:spacing w:before="120" w:after="120" w:line="240" w:lineRule="auto"/>
      <w:jc w:val="center"/>
    </w:pPr>
    <w:rPr>
      <w:rFonts w:cs="Times New Roman (Cuerpo en alfa"/>
      <w:b/>
      <w:bCs/>
      <w:color w:val="FFFFFF" w:themeColor="background1"/>
      <w:kern w:val="0"/>
      <w:szCs w:val="24"/>
    </w:rPr>
  </w:style>
  <w:style w:type="paragraph" w:customStyle="1" w:styleId="Textodatostablas">
    <w:name w:val="Texto datos tablas"/>
    <w:basedOn w:val="Textosencabezadostablas"/>
    <w:link w:val="TextodatostablasCar"/>
    <w:qFormat/>
    <w:rsid w:val="00196FB4"/>
    <w:rPr>
      <w:b w:val="0"/>
      <w:color w:val="404040"/>
      <w:sz w:val="21"/>
    </w:rPr>
  </w:style>
  <w:style w:type="character" w:customStyle="1" w:styleId="eop">
    <w:name w:val="eop"/>
    <w:basedOn w:val="Fuentedeprrafopredeter"/>
    <w:rsid w:val="00196FB4"/>
  </w:style>
  <w:style w:type="character" w:customStyle="1" w:styleId="normaltextrun">
    <w:name w:val="normaltextrun"/>
    <w:basedOn w:val="Fuentedeprrafopredeter"/>
    <w:rsid w:val="00196FB4"/>
  </w:style>
  <w:style w:type="paragraph" w:styleId="Encabezado">
    <w:name w:val="header"/>
    <w:basedOn w:val="Normal"/>
    <w:link w:val="EncabezadoCar"/>
    <w:uiPriority w:val="99"/>
    <w:unhideWhenUsed/>
    <w:rsid w:val="00196FB4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6FB4"/>
    <w:rPr>
      <w:rFonts w:ascii="Montserrat" w:eastAsia="Times New Roman" w:hAnsi="Montserrat" w:cs="Open Sans"/>
      <w:color w:val="000000"/>
      <w:kern w:val="0"/>
      <w:sz w:val="20"/>
      <w:szCs w:val="2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196FB4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6FB4"/>
    <w:rPr>
      <w:rFonts w:ascii="Montserrat" w:eastAsia="Times New Roman" w:hAnsi="Montserrat" w:cs="Open Sans"/>
      <w:color w:val="000000"/>
      <w:kern w:val="0"/>
      <w:sz w:val="20"/>
      <w:szCs w:val="20"/>
      <w:lang w:eastAsia="es-ES"/>
    </w:rPr>
  </w:style>
  <w:style w:type="paragraph" w:customStyle="1" w:styleId="TextoTabla">
    <w:name w:val="TextoTabla"/>
    <w:basedOn w:val="Textodatostablas"/>
    <w:link w:val="TextoTablaCar"/>
    <w:qFormat/>
    <w:rsid w:val="00196FB4"/>
    <w:pPr>
      <w:spacing w:line="276" w:lineRule="auto"/>
      <w:jc w:val="both"/>
    </w:pPr>
    <w:rPr>
      <w:rFonts w:ascii="Montserrat" w:hAnsi="Montserrat" w:cstheme="minorHAnsi"/>
      <w:color w:val="auto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96FB4"/>
    <w:rPr>
      <w:color w:val="0563C1" w:themeColor="hyperlink"/>
      <w:u w:val="single"/>
    </w:rPr>
  </w:style>
  <w:style w:type="character" w:customStyle="1" w:styleId="TextosencabezadostablasCar">
    <w:name w:val="Textos encabezados tablas Car"/>
    <w:basedOn w:val="Fuentedeprrafopredeter"/>
    <w:link w:val="Textosencabezadostablas"/>
    <w:rsid w:val="00196FB4"/>
    <w:rPr>
      <w:rFonts w:cs="Times New Roman (Cuerpo en alfa"/>
      <w:b/>
      <w:bCs/>
      <w:color w:val="FFFFFF" w:themeColor="background1"/>
      <w:kern w:val="0"/>
      <w:szCs w:val="24"/>
    </w:rPr>
  </w:style>
  <w:style w:type="character" w:customStyle="1" w:styleId="TextodatostablasCar">
    <w:name w:val="Texto datos tablas Car"/>
    <w:basedOn w:val="TextosencabezadostablasCar"/>
    <w:link w:val="Textodatostablas"/>
    <w:rsid w:val="00196FB4"/>
    <w:rPr>
      <w:rFonts w:cs="Times New Roman (Cuerpo en alfa"/>
      <w:b w:val="0"/>
      <w:bCs/>
      <w:color w:val="404040"/>
      <w:kern w:val="0"/>
      <w:sz w:val="21"/>
      <w:szCs w:val="24"/>
    </w:rPr>
  </w:style>
  <w:style w:type="character" w:customStyle="1" w:styleId="TextoTablaCar">
    <w:name w:val="TextoTabla Car"/>
    <w:basedOn w:val="TextodatostablasCar"/>
    <w:link w:val="TextoTabla"/>
    <w:rsid w:val="00196FB4"/>
    <w:rPr>
      <w:rFonts w:ascii="Montserrat" w:hAnsi="Montserrat" w:cstheme="minorHAnsi"/>
      <w:b w:val="0"/>
      <w:bCs/>
      <w:color w:val="404040"/>
      <w:kern w:val="0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196FB4"/>
    <w:rPr>
      <w:color w:val="605E5C"/>
      <w:shd w:val="clear" w:color="auto" w:fill="E1DFDD"/>
    </w:rPr>
  </w:style>
  <w:style w:type="paragraph" w:customStyle="1" w:styleId="Vnculo">
    <w:name w:val="Vínculo"/>
    <w:basedOn w:val="Normal"/>
    <w:link w:val="VnculoCar"/>
    <w:qFormat/>
    <w:rsid w:val="00196FB4"/>
    <w:rPr>
      <w:color w:val="00B3CE"/>
    </w:rPr>
  </w:style>
  <w:style w:type="table" w:styleId="Tablaconcuadrcula">
    <w:name w:val="Table Grid"/>
    <w:basedOn w:val="Tablanormal"/>
    <w:uiPriority w:val="39"/>
    <w:rsid w:val="00196FB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VnculoCar">
    <w:name w:val="Vínculo Car"/>
    <w:basedOn w:val="Fuentedeprrafopredeter"/>
    <w:link w:val="Vnculo"/>
    <w:rsid w:val="00196FB4"/>
    <w:rPr>
      <w:rFonts w:ascii="Montserrat" w:eastAsia="Times New Roman" w:hAnsi="Montserrat" w:cs="Open Sans"/>
      <w:color w:val="00B3CE"/>
      <w:kern w:val="0"/>
      <w:sz w:val="20"/>
      <w:szCs w:val="20"/>
      <w:lang w:eastAsia="es-ES"/>
    </w:rPr>
  </w:style>
  <w:style w:type="paragraph" w:customStyle="1" w:styleId="Hipervinculo">
    <w:name w:val="Hipervinculo"/>
    <w:basedOn w:val="Vnculo"/>
    <w:link w:val="HipervinculoCar"/>
    <w:qFormat/>
    <w:rsid w:val="00196FB4"/>
    <w:pPr>
      <w:spacing w:before="0" w:after="0"/>
    </w:pPr>
    <w:rPr>
      <w:u w:val="single"/>
    </w:rPr>
  </w:style>
  <w:style w:type="paragraph" w:styleId="TDC1">
    <w:name w:val="toc 1"/>
    <w:basedOn w:val="Normal"/>
    <w:next w:val="Normal"/>
    <w:autoRedefine/>
    <w:uiPriority w:val="39"/>
    <w:rsid w:val="00196FB4"/>
    <w:rPr>
      <w:b/>
      <w:bCs/>
      <w:caps/>
    </w:rPr>
  </w:style>
  <w:style w:type="character" w:customStyle="1" w:styleId="HipervinculoCar">
    <w:name w:val="Hipervinculo Car"/>
    <w:basedOn w:val="VnculoCar"/>
    <w:link w:val="Hipervinculo"/>
    <w:rsid w:val="00196FB4"/>
    <w:rPr>
      <w:rFonts w:ascii="Montserrat" w:eastAsia="Times New Roman" w:hAnsi="Montserrat" w:cs="Open Sans"/>
      <w:color w:val="00B3CE"/>
      <w:kern w:val="0"/>
      <w:sz w:val="20"/>
      <w:szCs w:val="20"/>
      <w:u w:val="single"/>
      <w:lang w:eastAsia="es-ES"/>
    </w:rPr>
  </w:style>
  <w:style w:type="paragraph" w:styleId="TDC2">
    <w:name w:val="toc 2"/>
    <w:basedOn w:val="Normal"/>
    <w:next w:val="Normal"/>
    <w:autoRedefine/>
    <w:uiPriority w:val="39"/>
    <w:rsid w:val="00196FB4"/>
    <w:pPr>
      <w:spacing w:before="0" w:after="0"/>
      <w:ind w:left="200"/>
      <w:jc w:val="left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196FB4"/>
    <w:pPr>
      <w:spacing w:before="0" w:after="0"/>
      <w:ind w:left="400"/>
      <w:jc w:val="left"/>
    </w:pPr>
    <w:rPr>
      <w:iCs/>
    </w:rPr>
  </w:style>
  <w:style w:type="paragraph" w:styleId="TDC4">
    <w:name w:val="toc 4"/>
    <w:basedOn w:val="Normal"/>
    <w:next w:val="Normal"/>
    <w:autoRedefine/>
    <w:uiPriority w:val="39"/>
    <w:unhideWhenUsed/>
    <w:rsid w:val="00196FB4"/>
    <w:pPr>
      <w:spacing w:after="100"/>
      <w:ind w:left="600"/>
    </w:pPr>
  </w:style>
  <w:style w:type="paragraph" w:styleId="TDC5">
    <w:name w:val="toc 5"/>
    <w:basedOn w:val="Normal"/>
    <w:next w:val="Normal"/>
    <w:autoRedefine/>
    <w:uiPriority w:val="39"/>
    <w:unhideWhenUsed/>
    <w:rsid w:val="00196FB4"/>
    <w:pPr>
      <w:spacing w:after="100"/>
      <w:ind w:left="800"/>
    </w:pPr>
  </w:style>
  <w:style w:type="paragraph" w:customStyle="1" w:styleId="CheckList">
    <w:name w:val="CheckList"/>
    <w:basedOn w:val="Prrafodelista"/>
    <w:link w:val="CheckListCar"/>
    <w:qFormat/>
    <w:rsid w:val="00196FB4"/>
    <w:pPr>
      <w:numPr>
        <w:numId w:val="2"/>
      </w:numPr>
      <w:spacing w:before="0" w:after="0" w:line="240" w:lineRule="auto"/>
    </w:pPr>
    <w:rPr>
      <w:rFonts w:eastAsia="Calibri" w:cs="Times New Roman"/>
      <w:color w:val="auto"/>
      <w:shd w:val="clear" w:color="auto" w:fill="auto"/>
      <w:lang w:eastAsia="en-US"/>
    </w:rPr>
  </w:style>
  <w:style w:type="character" w:customStyle="1" w:styleId="CheckListCar">
    <w:name w:val="CheckList Car"/>
    <w:basedOn w:val="Fuentedeprrafopredeter"/>
    <w:link w:val="CheckList"/>
    <w:rsid w:val="00196FB4"/>
    <w:rPr>
      <w:rFonts w:ascii="Montserrat" w:eastAsia="Calibri" w:hAnsi="Montserrat" w:cs="Times New Roman"/>
      <w:kern w:val="0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196FB4"/>
    <w:pPr>
      <w:ind w:left="720"/>
      <w:contextualSpacing/>
    </w:pPr>
  </w:style>
  <w:style w:type="paragraph" w:styleId="Listaconvietas">
    <w:name w:val="List Bullet"/>
    <w:aliases w:val="Lista 1"/>
    <w:basedOn w:val="Prrafodelista"/>
    <w:uiPriority w:val="99"/>
    <w:unhideWhenUsed/>
    <w:qFormat/>
    <w:rsid w:val="008807EF"/>
    <w:pPr>
      <w:numPr>
        <w:numId w:val="7"/>
      </w:numPr>
      <w:suppressAutoHyphens/>
      <w:spacing w:before="140" w:after="0"/>
    </w:pPr>
  </w:style>
  <w:style w:type="paragraph" w:styleId="Listaconvietas2">
    <w:name w:val="List Bullet 2"/>
    <w:aliases w:val="Lista  2"/>
    <w:basedOn w:val="Prrafodelista"/>
    <w:uiPriority w:val="99"/>
    <w:unhideWhenUsed/>
    <w:qFormat/>
    <w:rsid w:val="008807EF"/>
    <w:pPr>
      <w:numPr>
        <w:numId w:val="3"/>
      </w:numPr>
      <w:tabs>
        <w:tab w:val="num" w:pos="851"/>
      </w:tabs>
      <w:spacing w:before="0" w:after="0"/>
      <w:ind w:left="709" w:hanging="283"/>
    </w:pPr>
    <w:rPr>
      <w:rFonts w:eastAsia="Calibri" w:cs="Times New Roman"/>
      <w:color w:val="auto"/>
      <w:shd w:val="clear" w:color="auto" w:fill="auto"/>
      <w:lang w:eastAsia="en-US"/>
    </w:rPr>
  </w:style>
  <w:style w:type="paragraph" w:styleId="Listaconvietas4">
    <w:name w:val="List Bullet 4"/>
    <w:aliases w:val="Lista-3"/>
    <w:basedOn w:val="Prrafodelista"/>
    <w:uiPriority w:val="99"/>
    <w:unhideWhenUsed/>
    <w:qFormat/>
    <w:rsid w:val="008807EF"/>
    <w:pPr>
      <w:numPr>
        <w:ilvl w:val="1"/>
        <w:numId w:val="4"/>
      </w:numPr>
      <w:spacing w:before="0" w:after="0"/>
    </w:pPr>
    <w:rPr>
      <w:rFonts w:eastAsia="Calibri" w:cs="Times New Roman"/>
      <w:color w:val="auto"/>
      <w:shd w:val="clear" w:color="auto" w:fill="auto"/>
      <w:lang w:eastAsia="en-US"/>
    </w:rPr>
  </w:style>
  <w:style w:type="paragraph" w:customStyle="1" w:styleId="ComentarioInstrucciones">
    <w:name w:val="Comentario Instrucciones"/>
    <w:basedOn w:val="Sinespaciado"/>
    <w:link w:val="ComentarioInstruccionesCar"/>
    <w:qFormat/>
    <w:rsid w:val="00C25A36"/>
    <w:pPr>
      <w:jc w:val="both"/>
    </w:pPr>
    <w:rPr>
      <w:rFonts w:ascii="Montserrat" w:eastAsia="Calibri" w:hAnsi="Montserrat"/>
      <w:i/>
      <w:iCs/>
      <w:color w:val="ED7D31" w:themeColor="accent2"/>
      <w:sz w:val="20"/>
      <w:szCs w:val="20"/>
    </w:rPr>
  </w:style>
  <w:style w:type="character" w:customStyle="1" w:styleId="ComentarioInstruccionesCar">
    <w:name w:val="Comentario Instrucciones Car"/>
    <w:basedOn w:val="Fuentedeprrafopredeter"/>
    <w:link w:val="ComentarioInstrucciones"/>
    <w:rsid w:val="00C25A36"/>
    <w:rPr>
      <w:rFonts w:ascii="Montserrat" w:eastAsia="Calibri" w:hAnsi="Montserrat"/>
      <w:i/>
      <w:iCs/>
      <w:color w:val="ED7D31" w:themeColor="accent2"/>
      <w:kern w:val="0"/>
      <w:sz w:val="20"/>
      <w:szCs w:val="20"/>
      <w:lang w:eastAsia="es-ES"/>
    </w:rPr>
  </w:style>
  <w:style w:type="paragraph" w:styleId="Sinespaciado">
    <w:name w:val="No Spacing"/>
    <w:link w:val="SinespaciadoCar"/>
    <w:uiPriority w:val="1"/>
    <w:qFormat/>
    <w:rsid w:val="00DB408C"/>
    <w:pPr>
      <w:spacing w:after="0" w:line="240" w:lineRule="auto"/>
    </w:pPr>
    <w:rPr>
      <w:rFonts w:eastAsiaTheme="minorEastAsia"/>
      <w:kern w:val="0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408C"/>
    <w:rPr>
      <w:rFonts w:eastAsiaTheme="minorEastAsia"/>
      <w:kern w:val="0"/>
      <w:lang w:eastAsia="es-ES"/>
    </w:rPr>
  </w:style>
  <w:style w:type="character" w:customStyle="1" w:styleId="PrrafodelistaCar">
    <w:name w:val="Párrafo de lista Car"/>
    <w:link w:val="Prrafodelista"/>
    <w:uiPriority w:val="34"/>
    <w:rsid w:val="008807EF"/>
    <w:rPr>
      <w:rFonts w:ascii="Montserrat" w:eastAsia="Times New Roman" w:hAnsi="Montserrat" w:cs="Open Sans"/>
      <w:color w:val="000000"/>
      <w:kern w:val="0"/>
      <w:sz w:val="20"/>
      <w:szCs w:val="20"/>
      <w:lang w:eastAsia="es-ES"/>
    </w:rPr>
  </w:style>
  <w:style w:type="paragraph" w:customStyle="1" w:styleId="Imagen">
    <w:name w:val="Imagen"/>
    <w:basedOn w:val="Normal"/>
    <w:link w:val="ImagenCar"/>
    <w:qFormat/>
    <w:rsid w:val="00C41D4B"/>
    <w:pPr>
      <w:jc w:val="center"/>
    </w:pPr>
    <w:rPr>
      <w:noProof/>
    </w:rPr>
  </w:style>
  <w:style w:type="character" w:customStyle="1" w:styleId="ImagenCar">
    <w:name w:val="Imagen Car"/>
    <w:basedOn w:val="Fuentedeprrafopredeter"/>
    <w:link w:val="Imagen"/>
    <w:rsid w:val="00C41D4B"/>
    <w:rPr>
      <w:rFonts w:ascii="Montserrat" w:eastAsia="Times New Roman" w:hAnsi="Montserrat" w:cs="Open Sans"/>
      <w:noProof/>
      <w:color w:val="000000"/>
      <w:kern w:val="0"/>
      <w:sz w:val="20"/>
      <w:szCs w:val="20"/>
      <w:lang w:eastAsia="es-ES"/>
    </w:rPr>
  </w:style>
  <w:style w:type="paragraph" w:customStyle="1" w:styleId="CamposTabla">
    <w:name w:val="CamposTabla"/>
    <w:basedOn w:val="Textosencabezadostablas"/>
    <w:link w:val="CamposTablaCar"/>
    <w:qFormat/>
    <w:rsid w:val="00C463D5"/>
    <w:rPr>
      <w:rFonts w:ascii="Montserrat" w:hAnsi="Montserrat" w:cstheme="minorHAnsi"/>
      <w:color w:val="000000" w:themeColor="text1"/>
      <w:sz w:val="18"/>
      <w:szCs w:val="18"/>
    </w:rPr>
  </w:style>
  <w:style w:type="paragraph" w:customStyle="1" w:styleId="TtuloTabla">
    <w:name w:val="TítuloTabla"/>
    <w:basedOn w:val="Textosencabezadostablas"/>
    <w:link w:val="TtuloTablaCar"/>
    <w:qFormat/>
    <w:rsid w:val="005F3811"/>
    <w:pPr>
      <w:jc w:val="left"/>
    </w:pPr>
    <w:rPr>
      <w:rFonts w:ascii="Montserrat" w:hAnsi="Montserrat" w:cstheme="minorHAnsi"/>
      <w:sz w:val="24"/>
      <w:szCs w:val="22"/>
    </w:rPr>
  </w:style>
  <w:style w:type="character" w:customStyle="1" w:styleId="CamposTablaCar">
    <w:name w:val="CamposTabla Car"/>
    <w:basedOn w:val="TextosencabezadostablasCar"/>
    <w:link w:val="CamposTabla"/>
    <w:rsid w:val="00C463D5"/>
    <w:rPr>
      <w:rFonts w:ascii="Montserrat" w:hAnsi="Montserrat" w:cstheme="minorHAnsi"/>
      <w:b/>
      <w:bCs/>
      <w:color w:val="000000" w:themeColor="text1"/>
      <w:kern w:val="0"/>
      <w:sz w:val="18"/>
      <w:szCs w:val="18"/>
    </w:rPr>
  </w:style>
  <w:style w:type="paragraph" w:customStyle="1" w:styleId="EncabezadoTabla">
    <w:name w:val="EncabezadoTabla"/>
    <w:basedOn w:val="Textosencabezadostablas"/>
    <w:link w:val="EncabezadoTablaCar"/>
    <w:qFormat/>
    <w:rsid w:val="00FC5F8B"/>
    <w:pPr>
      <w:jc w:val="left"/>
    </w:pPr>
    <w:rPr>
      <w:rFonts w:ascii="Montserrat" w:hAnsi="Montserrat"/>
      <w:sz w:val="28"/>
      <w:szCs w:val="28"/>
    </w:rPr>
  </w:style>
  <w:style w:type="character" w:customStyle="1" w:styleId="TtuloTablaCar">
    <w:name w:val="TítuloTabla Car"/>
    <w:basedOn w:val="TextosencabezadostablasCar"/>
    <w:link w:val="TtuloTabla"/>
    <w:rsid w:val="005F3811"/>
    <w:rPr>
      <w:rFonts w:ascii="Montserrat" w:hAnsi="Montserrat" w:cstheme="minorHAnsi"/>
      <w:b/>
      <w:bCs/>
      <w:color w:val="FFFFFF" w:themeColor="background1"/>
      <w:kern w:val="0"/>
      <w:sz w:val="24"/>
      <w:szCs w:val="24"/>
    </w:rPr>
  </w:style>
  <w:style w:type="character" w:customStyle="1" w:styleId="EncabezadoTablaCar">
    <w:name w:val="EncabezadoTabla Car"/>
    <w:basedOn w:val="TextosencabezadostablasCar"/>
    <w:link w:val="EncabezadoTabla"/>
    <w:rsid w:val="00FC5F8B"/>
    <w:rPr>
      <w:rFonts w:ascii="Montserrat" w:hAnsi="Montserrat" w:cs="Times New Roman (Cuerpo en alfa"/>
      <w:b/>
      <w:bCs/>
      <w:color w:val="FFFFFF" w:themeColor="background1"/>
      <w:kern w:val="0"/>
      <w:sz w:val="28"/>
      <w:szCs w:val="28"/>
    </w:rPr>
  </w:style>
  <w:style w:type="paragraph" w:customStyle="1" w:styleId="paragraph">
    <w:name w:val="paragraph"/>
    <w:basedOn w:val="Normal"/>
    <w:rsid w:val="000F6337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auto"/>
      <w:sz w:val="24"/>
      <w:szCs w:val="24"/>
      <w:shd w:val="clear" w:color="auto" w:fill="aut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3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7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4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7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5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3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0225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2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9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31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2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52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30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13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20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99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8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2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77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82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20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20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4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27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1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2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9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2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61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0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2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0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3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2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3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9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5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6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7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4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9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2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7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2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7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8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7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2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5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1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1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3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4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0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4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3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92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2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7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7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7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4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8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3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64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3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3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55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66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9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1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28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9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.covidtracking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a.tile.openstreetmap.org/" TargetMode="External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sig.urbanismosevilla.org/Serviciosweb/CARTOGU/ArcGisCache/GUIA_URBANA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eograma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O:\07%20Plantillas\20-ING\Plantilla_Documentaci&#243;n_Operaciones_v1.0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04c0dc3-7c30-4ac5-9cfe-d233f216525a" xsi:nil="true"/>
    <lcf76f155ced4ddcb4097134ff3c332f xmlns="ad93f4c2-002f-4571-9f62-54e05eb192f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D3F9771DCBEF943BEEFB51D262411E4" ma:contentTypeVersion="16" ma:contentTypeDescription="Crear nuevo documento." ma:contentTypeScope="" ma:versionID="ec2a7f3a31167b66bd2f3e5464323a44">
  <xsd:schema xmlns:xsd="http://www.w3.org/2001/XMLSchema" xmlns:xs="http://www.w3.org/2001/XMLSchema" xmlns:p="http://schemas.microsoft.com/office/2006/metadata/properties" xmlns:ns2="ad93f4c2-002f-4571-9f62-54e05eb192f9" xmlns:ns3="804c0dc3-7c30-4ac5-9cfe-d233f216525a" targetNamespace="http://schemas.microsoft.com/office/2006/metadata/properties" ma:root="true" ma:fieldsID="f2fae94f179429b6e30e1d40ad050334" ns2:_="" ns3:_="">
    <xsd:import namespace="ad93f4c2-002f-4571-9f62-54e05eb192f9"/>
    <xsd:import namespace="804c0dc3-7c30-4ac5-9cfe-d233f216525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93f4c2-002f-4571-9f62-54e05eb192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e6f98049-2a58-4faf-8a69-da8deb509db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4c0dc3-7c30-4ac5-9cfe-d233f216525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1f4ff47-4b74-49ba-a102-4b9d783b500e}" ma:internalName="TaxCatchAll" ma:showField="CatchAllData" ma:web="804c0dc3-7c30-4ac5-9cfe-d233f21652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807E9B-B2CE-49B4-84E1-2185473EA57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A204C8F-A894-41E0-8C64-6EC64F3D7E61}">
  <ds:schemaRefs>
    <ds:schemaRef ds:uri="http://schemas.microsoft.com/office/2006/metadata/properties"/>
    <ds:schemaRef ds:uri="http://schemas.microsoft.com/office/infopath/2007/PartnerControls"/>
    <ds:schemaRef ds:uri="804c0dc3-7c30-4ac5-9cfe-d233f216525a"/>
    <ds:schemaRef ds:uri="ad93f4c2-002f-4571-9f62-54e05eb192f9"/>
  </ds:schemaRefs>
</ds:datastoreItem>
</file>

<file path=customXml/itemProps3.xml><?xml version="1.0" encoding="utf-8"?>
<ds:datastoreItem xmlns:ds="http://schemas.openxmlformats.org/officeDocument/2006/customXml" ds:itemID="{823B7177-9FD0-429C-85D6-874973CA0DC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F99101-9D49-411D-94C3-60536A6D40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93f4c2-002f-4571-9f62-54e05eb192f9"/>
    <ds:schemaRef ds:uri="804c0dc3-7c30-4ac5-9cfe-d233f21652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Plantilla_Documentación_Operaciones_v1.0.dotx</Template>
  <TotalTime>114</TotalTime>
  <Pages>12</Pages>
  <Words>1146</Words>
  <Characters>6308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Propuesta</vt:lpstr>
    </vt:vector>
  </TitlesOfParts>
  <Company/>
  <LinksUpToDate>false</LinksUpToDate>
  <CharactersWithSpaces>7440</CharactersWithSpaces>
  <SharedDoc>false</SharedDoc>
  <HLinks>
    <vt:vector size="54" baseType="variant">
      <vt:variant>
        <vt:i4>3735582</vt:i4>
      </vt:variant>
      <vt:variant>
        <vt:i4>45</vt:i4>
      </vt:variant>
      <vt:variant>
        <vt:i4>0</vt:i4>
      </vt:variant>
      <vt:variant>
        <vt:i4>5</vt:i4>
      </vt:variant>
      <vt:variant>
        <vt:lpwstr>mailto:geograma@geograma.com</vt:lpwstr>
      </vt:variant>
      <vt:variant>
        <vt:lpwstr/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_Toc140663914</vt:lpwstr>
      </vt:variant>
      <vt:variant>
        <vt:i4>1507390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_Toc140663913</vt:lpwstr>
      </vt:variant>
      <vt:variant>
        <vt:i4>1507390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_Toc140663912</vt:lpwstr>
      </vt:variant>
      <vt:variant>
        <vt:i4>1507390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_Toc140663911</vt:lpwstr>
      </vt:variant>
      <vt:variant>
        <vt:i4>1507390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_Toc140663910</vt:lpwstr>
      </vt:variant>
      <vt:variant>
        <vt:i4>1441854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_Toc140663909</vt:lpwstr>
      </vt:variant>
      <vt:variant>
        <vt:i4>1441854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_Toc140663908</vt:lpwstr>
      </vt:variant>
      <vt:variant>
        <vt:i4>5374044</vt:i4>
      </vt:variant>
      <vt:variant>
        <vt:i4>0</vt:i4>
      </vt:variant>
      <vt:variant>
        <vt:i4>0</vt:i4>
      </vt:variant>
      <vt:variant>
        <vt:i4>5</vt:i4>
      </vt:variant>
      <vt:variant>
        <vt:lpwstr>http://www.geograma.com/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Propuesta</dc:title>
  <dc:subject>OP:110-51-01</dc:subject>
  <dc:creator>Natalia</dc:creator>
  <cp:keywords/>
  <dc:description/>
  <cp:lastModifiedBy>Sergio Román Domínguez</cp:lastModifiedBy>
  <cp:revision>5</cp:revision>
  <dcterms:created xsi:type="dcterms:W3CDTF">2024-04-04T07:59:00Z</dcterms:created>
  <dcterms:modified xsi:type="dcterms:W3CDTF">2024-04-04T11:37:00Z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0x0101009D3F9771DCBEF943BEEFB51D262411E4</vt:lpwstr>
  </property>
  <property fmtid="{D5CDD505-2E9C-101B-9397-08002B2CF9AE}" pid="3" name="MediaServiceImageTags">
    <vt:lpwstr/>
  </property>
</Properties>
</file>